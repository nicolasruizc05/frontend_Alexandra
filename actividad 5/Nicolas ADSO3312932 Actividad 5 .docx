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49C4C" w14:textId="565D69CB" w:rsidR="005232C4" w:rsidRDefault="00A45942" w:rsidP="00A45942">
      <w:pPr>
        <w:jc w:val="center"/>
        <w:rPr>
          <w:sz w:val="20"/>
          <w:szCs w:val="20"/>
        </w:rPr>
      </w:pPr>
      <w:r w:rsidRPr="00A45942">
        <w:rPr>
          <w:rFonts w:ascii="Arial" w:hAnsi="Arial" w:cs="Arial"/>
          <w:b/>
          <w:bCs/>
          <w:color w:val="70AD47" w:themeColor="accent6"/>
          <w:sz w:val="28"/>
          <w:szCs w:val="28"/>
        </w:rPr>
        <w:t>Taller investigativo: Métodos para seleccionar elementos del DOM</w:t>
      </w:r>
    </w:p>
    <w:p w14:paraId="7EF4D9D5" w14:textId="77777777" w:rsidR="00AB6DCF" w:rsidRDefault="00AB6DCF">
      <w:pPr>
        <w:rPr>
          <w:sz w:val="20"/>
          <w:szCs w:val="20"/>
        </w:rPr>
      </w:pPr>
    </w:p>
    <w:p w14:paraId="7D34982F" w14:textId="77777777" w:rsidR="00AB6DCF" w:rsidRPr="005B2A79" w:rsidRDefault="00AB6DCF">
      <w:pPr>
        <w:rPr>
          <w:sz w:val="20"/>
          <w:szCs w:val="20"/>
        </w:rPr>
      </w:pPr>
    </w:p>
    <w:p w14:paraId="2FDF9032" w14:textId="7C1BE131" w:rsidR="005232C4" w:rsidRPr="005B2A79" w:rsidRDefault="005232C4" w:rsidP="00AC5B38">
      <w:pPr>
        <w:ind w:left="708"/>
        <w:rPr>
          <w:rFonts w:ascii="Arial" w:hAnsi="Arial" w:cs="Arial"/>
          <w:szCs w:val="24"/>
        </w:rPr>
      </w:pPr>
      <w:r w:rsidRPr="005B2A79">
        <w:rPr>
          <w:rFonts w:ascii="Arial" w:hAnsi="Arial" w:cs="Arial"/>
          <w:b/>
          <w:bCs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Cs w:val="24"/>
        </w:rPr>
        <w:t>a</w:t>
      </w:r>
      <w:r w:rsidRPr="005B2A79">
        <w:rPr>
          <w:rFonts w:ascii="Arial" w:hAnsi="Arial" w:cs="Arial"/>
          <w:b/>
          <w:bCs/>
          <w:szCs w:val="24"/>
        </w:rPr>
        <w:t>:</w:t>
      </w:r>
      <w:r w:rsidRPr="005B2A79">
        <w:rPr>
          <w:rFonts w:ascii="Arial" w:hAnsi="Arial" w:cs="Arial"/>
          <w:szCs w:val="24"/>
        </w:rPr>
        <w:t xml:space="preserve">  </w:t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  <w:t>Instructor</w:t>
      </w:r>
      <w:r w:rsidR="00FD0569">
        <w:rPr>
          <w:rFonts w:ascii="Arial" w:hAnsi="Arial" w:cs="Arial"/>
          <w:szCs w:val="24"/>
        </w:rPr>
        <w:t>a Alexandra Muñoz</w:t>
      </w:r>
    </w:p>
    <w:p w14:paraId="045888A7" w14:textId="22E8A6C9" w:rsidR="005232C4" w:rsidRPr="001A3DB2" w:rsidRDefault="005232C4" w:rsidP="00AC5B38">
      <w:pPr>
        <w:ind w:left="708"/>
        <w:rPr>
          <w:rFonts w:ascii="Arial" w:hAnsi="Arial" w:cs="Arial"/>
          <w:b/>
          <w:bCs/>
          <w:color w:val="70AD47" w:themeColor="accent6"/>
          <w:szCs w:val="24"/>
        </w:rPr>
      </w:pPr>
      <w:r w:rsidRPr="005B2A79">
        <w:rPr>
          <w:rFonts w:ascii="Arial" w:hAnsi="Arial" w:cs="Arial"/>
          <w:b/>
          <w:bCs/>
          <w:szCs w:val="24"/>
        </w:rPr>
        <w:t>Por</w:t>
      </w:r>
      <w:r w:rsidR="008B20FF" w:rsidRPr="005B2A79">
        <w:rPr>
          <w:rFonts w:ascii="Arial" w:hAnsi="Arial" w:cs="Arial"/>
          <w:b/>
          <w:bCs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Cs w:val="24"/>
        </w:rPr>
        <w:tab/>
      </w:r>
      <w:r w:rsidR="005B2A79">
        <w:rPr>
          <w:rFonts w:ascii="Arial" w:hAnsi="Arial" w:cs="Arial"/>
          <w:b/>
          <w:bCs/>
          <w:szCs w:val="24"/>
        </w:rPr>
        <w:tab/>
      </w:r>
      <w:r w:rsidR="005B2A79">
        <w:rPr>
          <w:rFonts w:ascii="Arial" w:hAnsi="Arial" w:cs="Arial"/>
          <w:b/>
          <w:bCs/>
          <w:szCs w:val="24"/>
        </w:rPr>
        <w:tab/>
      </w:r>
      <w:r w:rsidR="002A0D2D">
        <w:rPr>
          <w:rFonts w:ascii="Arial" w:hAnsi="Arial" w:cs="Arial"/>
          <w:b/>
          <w:bCs/>
          <w:color w:val="70AD47" w:themeColor="accent6"/>
          <w:szCs w:val="24"/>
        </w:rPr>
        <w:t>Nicolas Ruiz Colorado</w:t>
      </w:r>
    </w:p>
    <w:p w14:paraId="3890CBA8" w14:textId="4B31FE6B" w:rsidR="00AC5B38" w:rsidRPr="005B2A79" w:rsidRDefault="00AC5B38" w:rsidP="00AC5B38">
      <w:pPr>
        <w:ind w:left="708"/>
        <w:rPr>
          <w:rFonts w:ascii="Arial" w:hAnsi="Arial" w:cs="Arial"/>
          <w:szCs w:val="24"/>
        </w:rPr>
      </w:pPr>
      <w:r w:rsidRPr="005B2A79">
        <w:rPr>
          <w:rFonts w:ascii="Arial" w:hAnsi="Arial" w:cs="Arial"/>
          <w:b/>
          <w:bCs/>
          <w:szCs w:val="24"/>
        </w:rPr>
        <w:t>Ficha:</w:t>
      </w:r>
      <w:r w:rsidRPr="005B2A79">
        <w:rPr>
          <w:rFonts w:ascii="Arial" w:hAnsi="Arial" w:cs="Arial"/>
          <w:szCs w:val="24"/>
        </w:rPr>
        <w:t xml:space="preserve"> </w:t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>3312932</w:t>
      </w:r>
    </w:p>
    <w:p w14:paraId="09C9ADE0" w14:textId="4946A474" w:rsidR="00213878" w:rsidRPr="00963DFF" w:rsidRDefault="00C9645A" w:rsidP="00963DFF">
      <w:pPr>
        <w:spacing w:after="200" w:line="276" w:lineRule="auto"/>
        <w:ind w:left="708"/>
        <w:jc w:val="both"/>
        <w:rPr>
          <w:rFonts w:ascii="Arial" w:hAnsi="Arial" w:cs="Arial"/>
          <w:szCs w:val="24"/>
        </w:rPr>
      </w:pPr>
      <w:r w:rsidRPr="00213878">
        <w:rPr>
          <w:rFonts w:ascii="Arial" w:hAnsi="Arial" w:cs="Arial"/>
          <w:b/>
          <w:bCs/>
          <w:szCs w:val="24"/>
        </w:rPr>
        <w:t>Competencia:</w:t>
      </w:r>
      <w:r w:rsidRPr="00213878">
        <w:rPr>
          <w:rFonts w:ascii="Arial" w:hAnsi="Arial" w:cs="Arial"/>
          <w:szCs w:val="24"/>
        </w:rPr>
        <w:t xml:space="preserve"> </w:t>
      </w:r>
      <w:r w:rsidR="001A3DB2" w:rsidRPr="00213878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ab/>
      </w:r>
    </w:p>
    <w:p w14:paraId="0B13231D" w14:textId="19203109" w:rsidR="001A3DB2" w:rsidRPr="001A3DB2" w:rsidRDefault="001A3DB2" w:rsidP="00C12364">
      <w:pPr>
        <w:ind w:left="4248" w:hanging="3540"/>
        <w:jc w:val="both"/>
        <w:rPr>
          <w:rFonts w:ascii="Arial" w:hAnsi="Arial" w:cs="Arial"/>
          <w:szCs w:val="24"/>
        </w:rPr>
      </w:pPr>
    </w:p>
    <w:p w14:paraId="78734852" w14:textId="77777777" w:rsidR="001A3DB2" w:rsidRPr="001A3DB2" w:rsidRDefault="001A3DB2">
      <w:pPr>
        <w:pStyle w:val="Default"/>
        <w:numPr>
          <w:ilvl w:val="1"/>
          <w:numId w:val="2"/>
        </w:numPr>
        <w:jc w:val="both"/>
      </w:pPr>
    </w:p>
    <w:p w14:paraId="7729E48E" w14:textId="77777777" w:rsidR="007F7EF7" w:rsidRPr="005B2A79" w:rsidRDefault="007F7EF7" w:rsidP="00C9645A">
      <w:pPr>
        <w:pStyle w:val="Default"/>
        <w:ind w:left="708"/>
        <w:jc w:val="both"/>
        <w:rPr>
          <w:sz w:val="22"/>
          <w:szCs w:val="22"/>
        </w:rPr>
      </w:pPr>
    </w:p>
    <w:p w14:paraId="1D41F252" w14:textId="05F9E3BF" w:rsidR="005232C4" w:rsidRPr="007F7EF7" w:rsidRDefault="005232C4" w:rsidP="007F7EF7">
      <w:pPr>
        <w:pStyle w:val="Default"/>
        <w:numPr>
          <w:ilvl w:val="1"/>
          <w:numId w:val="1"/>
        </w:numPr>
        <w:rPr>
          <w:sz w:val="22"/>
          <w:szCs w:val="22"/>
        </w:rPr>
      </w:pPr>
    </w:p>
    <w:p w14:paraId="1DEEB5D2" w14:textId="77777777" w:rsidR="007F7EF7" w:rsidRDefault="007F7EF7" w:rsidP="00867096">
      <w:pPr>
        <w:ind w:firstLine="0"/>
        <w:rPr>
          <w:rFonts w:ascii="Arial" w:hAnsi="Arial" w:cs="Arial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 xml:space="preserve">Regional </w:t>
      </w:r>
      <w:r w:rsidR="008B20FF" w:rsidRPr="005B2A79">
        <w:rPr>
          <w:rFonts w:ascii="Arial" w:hAnsi="Arial" w:cs="Arial"/>
          <w:szCs w:val="24"/>
        </w:rPr>
        <w:t>Cauca</w:t>
      </w:r>
    </w:p>
    <w:p w14:paraId="3FBE44CB" w14:textId="77777777" w:rsid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29E9386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18E84E3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8E354C0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7A5B9BAF" w14:textId="77777777" w:rsidR="00867096" w:rsidRPr="005232C4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0D22765" w14:textId="5AB30668" w:rsidR="00210C11" w:rsidRPr="00867096" w:rsidRDefault="008B20FF" w:rsidP="00867096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Popayán</w:t>
      </w:r>
      <w:r w:rsidR="005232C4" w:rsidRPr="005B2A79">
        <w:rPr>
          <w:rFonts w:ascii="Arial" w:hAnsi="Arial" w:cs="Arial"/>
          <w:szCs w:val="24"/>
        </w:rPr>
        <w:t xml:space="preserve">, día </w:t>
      </w:r>
      <w:r w:rsidR="00A45942">
        <w:rPr>
          <w:rFonts w:ascii="Arial" w:hAnsi="Arial" w:cs="Arial"/>
          <w:b/>
          <w:bCs/>
          <w:color w:val="70AD47" w:themeColor="accent6"/>
          <w:szCs w:val="24"/>
        </w:rPr>
        <w:t>29</w:t>
      </w:r>
      <w:r w:rsidR="00FE7FCA" w:rsidRPr="001A3DB2">
        <w:rPr>
          <w:rFonts w:ascii="Arial" w:hAnsi="Arial" w:cs="Arial"/>
          <w:b/>
          <w:bCs/>
          <w:szCs w:val="24"/>
        </w:rPr>
        <w:t xml:space="preserve"> </w:t>
      </w:r>
      <w:r w:rsidR="005232C4" w:rsidRPr="005B2A79">
        <w:rPr>
          <w:rFonts w:ascii="Arial" w:hAnsi="Arial" w:cs="Arial"/>
          <w:szCs w:val="24"/>
        </w:rPr>
        <w:t xml:space="preserve">de </w:t>
      </w:r>
      <w:r w:rsidR="00721375">
        <w:rPr>
          <w:rFonts w:ascii="Arial" w:hAnsi="Arial" w:cs="Arial"/>
          <w:b/>
          <w:bCs/>
          <w:color w:val="70AD47" w:themeColor="accent6"/>
          <w:szCs w:val="24"/>
        </w:rPr>
        <w:t>agosto</w:t>
      </w:r>
      <w:r w:rsidR="005232C4" w:rsidRPr="001A3DB2">
        <w:rPr>
          <w:rFonts w:ascii="Arial" w:hAnsi="Arial" w:cs="Arial"/>
          <w:color w:val="70AD47" w:themeColor="accent6"/>
          <w:szCs w:val="24"/>
        </w:rPr>
        <w:t xml:space="preserve"> </w:t>
      </w:r>
      <w:r w:rsidR="005232C4" w:rsidRPr="005B2A79">
        <w:rPr>
          <w:rFonts w:ascii="Arial" w:hAnsi="Arial" w:cs="Arial"/>
          <w:szCs w:val="24"/>
        </w:rPr>
        <w:t xml:space="preserve">del año </w:t>
      </w:r>
      <w:r w:rsidR="004C4470">
        <w:rPr>
          <w:rFonts w:ascii="Arial" w:hAnsi="Arial" w:cs="Arial"/>
          <w:b/>
          <w:bCs/>
          <w:color w:val="70AD47" w:themeColor="accent6"/>
          <w:szCs w:val="24"/>
        </w:rPr>
        <w:t>2026</w:t>
      </w: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s-ES" w:eastAsia="en-US"/>
        </w:rPr>
        <w:id w:val="1702353024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theme="majorBidi"/>
          <w:b/>
          <w:sz w:val="24"/>
          <w:szCs w:val="40"/>
        </w:rPr>
      </w:sdtEndPr>
      <w:sdtContent>
        <w:p w14:paraId="3135305B" w14:textId="27461B42" w:rsidR="008B20FF" w:rsidRPr="008B20FF" w:rsidRDefault="008B20FF" w:rsidP="00E43A8A">
          <w:pPr>
            <w:pStyle w:val="TtuloTDC"/>
            <w:ind w:left="432"/>
            <w:rPr>
              <w:rFonts w:ascii="Arial" w:hAnsi="Arial" w:cs="Arial"/>
              <w:b w:val="0"/>
              <w:bCs/>
              <w:sz w:val="36"/>
              <w:szCs w:val="36"/>
              <w:lang w:val="es-ES"/>
            </w:rPr>
          </w:pPr>
          <w:r w:rsidRPr="008B20FF">
            <w:rPr>
              <w:rFonts w:ascii="Arial" w:hAnsi="Arial" w:cs="Arial"/>
              <w:bCs/>
              <w:sz w:val="36"/>
              <w:szCs w:val="36"/>
              <w:lang w:val="es-ES"/>
            </w:rPr>
            <w:t>Tabla de Contenido</w:t>
          </w:r>
        </w:p>
        <w:p w14:paraId="425511DE" w14:textId="77777777" w:rsidR="008B20FF" w:rsidRPr="008B20FF" w:rsidRDefault="008B20FF" w:rsidP="008B20FF">
          <w:pPr>
            <w:rPr>
              <w:lang w:val="es-ES" w:eastAsia="es-CO"/>
            </w:rPr>
          </w:pPr>
        </w:p>
        <w:p w14:paraId="7488D1D2" w14:textId="1DD98E72" w:rsidR="00D47BA2" w:rsidRDefault="008B20FF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E43A8A">
            <w:fldChar w:fldCharType="begin"/>
          </w:r>
          <w:r w:rsidRPr="00E43A8A">
            <w:instrText xml:space="preserve"> TOC \o "1-3" \h \z \u </w:instrText>
          </w:r>
          <w:r w:rsidRPr="00E43A8A">
            <w:fldChar w:fldCharType="separate"/>
          </w:r>
          <w:hyperlink w:anchor="_Toc238915525" w:history="1">
            <w:r w:rsidR="00D47BA2" w:rsidRPr="00435C72">
              <w:rPr>
                <w:rStyle w:val="Hipervnculo"/>
                <w:noProof/>
              </w:rPr>
              <w:t>Métodos para seleccionar elementos del DOM</w:t>
            </w:r>
            <w:r w:rsidR="00D47BA2">
              <w:rPr>
                <w:noProof/>
                <w:webHidden/>
              </w:rPr>
              <w:tab/>
            </w:r>
            <w:r w:rsidR="00D47BA2">
              <w:rPr>
                <w:noProof/>
                <w:webHidden/>
              </w:rPr>
              <w:fldChar w:fldCharType="begin"/>
            </w:r>
            <w:r w:rsidR="00D47BA2">
              <w:rPr>
                <w:noProof/>
                <w:webHidden/>
              </w:rPr>
              <w:instrText xml:space="preserve"> PAGEREF _Toc238915525 \h </w:instrText>
            </w:r>
            <w:r w:rsidR="00D47BA2">
              <w:rPr>
                <w:noProof/>
                <w:webHidden/>
              </w:rPr>
            </w:r>
            <w:r w:rsidR="00D47BA2"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 w:rsidR="00D47BA2">
              <w:rPr>
                <w:noProof/>
                <w:webHidden/>
              </w:rPr>
              <w:fldChar w:fldCharType="end"/>
            </w:r>
          </w:hyperlink>
        </w:p>
        <w:p w14:paraId="3FE64918" w14:textId="1A6CB073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26" w:history="1">
            <w:r w:rsidRPr="00435C72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Document.getElementByClassName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EF577" w14:textId="33E1B059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27" w:history="1">
            <w:r w:rsidRPr="00435C72">
              <w:rPr>
                <w:rStyle w:val="Hipervnculo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7E3F" w14:textId="7E4512E8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28" w:history="1">
            <w:r w:rsidRPr="00435C72">
              <w:rPr>
                <w:rStyle w:val="Hipervnculo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tipo de elementos permite seleccionar?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EA37" w14:textId="24922BBA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29" w:history="1">
            <w:r w:rsidRPr="00435C72">
              <w:rPr>
                <w:rStyle w:val="Hipervnculo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recibe como parámetro?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40F37" w14:textId="341268AE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0" w:history="1">
            <w:r w:rsidRPr="00435C72">
              <w:rPr>
                <w:rStyle w:val="Hipervnculo"/>
                <w:noProof/>
              </w:rPr>
              <w:t>1.4.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¿Puede seleccionar uno o varios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A13A" w14:textId="4DE204D2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1" w:history="1">
            <w:r w:rsidRPr="00435C72">
              <w:rPr>
                <w:rStyle w:val="Hipervnculo"/>
                <w:noProof/>
              </w:rPr>
              <w:t>1.5.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devuelve?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DE572" w14:textId="0E47CB96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2" w:history="1">
            <w:r w:rsidRPr="00435C72">
              <w:rPr>
                <w:rStyle w:val="Hipervnculo"/>
                <w:noProof/>
              </w:rPr>
              <w:t>1.6.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¿Como se puede acceder a los elementos encontrados?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02CF" w14:textId="5B8E7BA5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3" w:history="1">
            <w:r w:rsidRPr="00435C72">
              <w:rPr>
                <w:rStyle w:val="Hipervnculo"/>
                <w:noProof/>
              </w:rPr>
              <w:t>1.7.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¿Cómo se pueden recorrer los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821D" w14:textId="6587365C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4" w:history="1">
            <w:r w:rsidRPr="00435C72">
              <w:rPr>
                <w:rStyle w:val="Hipervnculo"/>
                <w:noProof/>
              </w:rPr>
              <w:t>1.8.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ocurre cuando no encuentra ningún elemento?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4DE2" w14:textId="3E369F68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5" w:history="1">
            <w:r w:rsidRPr="00435C72">
              <w:rPr>
                <w:rStyle w:val="Hipervnculo"/>
                <w:noProof/>
              </w:rPr>
              <w:t>1.9.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ventajas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490AF" w14:textId="789AE20E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6" w:history="1">
            <w:r w:rsidRPr="00435C72">
              <w:rPr>
                <w:rStyle w:val="Hipervnculo"/>
                <w:noProof/>
              </w:rPr>
              <w:t>1.10.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limitaciones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F66E6" w14:textId="52A05395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7" w:history="1">
            <w:r w:rsidRPr="00435C72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document.getElementByTagName()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5520" w14:textId="5A005D91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8" w:history="1">
            <w:r w:rsidRPr="00435C72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DA915" w14:textId="6B8BD7C2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39" w:history="1">
            <w:r w:rsidRPr="00435C72">
              <w:rPr>
                <w:rStyle w:val="Hipervnculo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tipos de elementos permite seleccionar?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593A" w14:textId="4F6E8049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0" w:history="1">
            <w:r w:rsidRPr="00435C72">
              <w:rPr>
                <w:rStyle w:val="Hipervnculo"/>
                <w:noProof/>
              </w:rPr>
              <w:t>2.3.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recibe como parámetro?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7F4AA" w14:textId="6D98B61C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1" w:history="1">
            <w:r w:rsidRPr="00435C72">
              <w:rPr>
                <w:rStyle w:val="Hipervnculo"/>
                <w:noProof/>
              </w:rPr>
              <w:t>2.4.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¿Puede seleccionar uno o varios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1FB7E" w14:textId="0E5F7A6D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2" w:history="1">
            <w:r w:rsidRPr="00435C72">
              <w:rPr>
                <w:rStyle w:val="Hipervnculo"/>
                <w:noProof/>
              </w:rPr>
              <w:t>2.5.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devuelve?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F387" w14:textId="0F28E305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3" w:history="1">
            <w:r w:rsidRPr="00435C72">
              <w:rPr>
                <w:rStyle w:val="Hipervnculo"/>
                <w:noProof/>
              </w:rPr>
              <w:t>2.6.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¿Cómo se puede acceder a los elementos encontrados?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6B52" w14:textId="60C6DC0A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4" w:history="1">
            <w:r w:rsidRPr="00435C72">
              <w:rPr>
                <w:rStyle w:val="Hipervnculo"/>
                <w:noProof/>
              </w:rPr>
              <w:t>2.7.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¿Cómo se pueden recorrer?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E423" w14:textId="026775A2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5" w:history="1">
            <w:r w:rsidRPr="00435C72">
              <w:rPr>
                <w:rStyle w:val="Hipervnculo"/>
                <w:noProof/>
              </w:rPr>
              <w:t>2.8.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ocurre cuando no encuentra ningún elemento?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C0CC" w14:textId="0188767E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6" w:history="1">
            <w:r w:rsidRPr="00435C72">
              <w:rPr>
                <w:rStyle w:val="Hipervnculo"/>
                <w:noProof/>
              </w:rPr>
              <w:t>2.9.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ventajas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620CA" w14:textId="208BEB79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7" w:history="1">
            <w:r w:rsidRPr="00435C72">
              <w:rPr>
                <w:rStyle w:val="Hipervnculo"/>
                <w:noProof/>
              </w:rPr>
              <w:t>2.10.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 Que limitaciones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8E38" w14:textId="39464C9E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8" w:history="1">
            <w:r w:rsidRPr="00435C72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Document.querySelector()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0D3F5" w14:textId="73068B9C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49" w:history="1">
            <w:r w:rsidRPr="00435C72">
              <w:rPr>
                <w:rStyle w:val="Hipervnculo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4123" w14:textId="34D8039C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0" w:history="1">
            <w:r w:rsidRPr="00435C72">
              <w:rPr>
                <w:rStyle w:val="Hipervnculo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tipo de elementos permite seleccionar?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9B1B" w14:textId="0AC596A3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1" w:history="1">
            <w:r w:rsidRPr="00435C72">
              <w:rPr>
                <w:rStyle w:val="Hipervnculo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recibe como parámetro?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E27E9" w14:textId="3C8EF815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2" w:history="1">
            <w:r w:rsidRPr="00435C72">
              <w:rPr>
                <w:rStyle w:val="Hipervnculo"/>
                <w:noProof/>
              </w:rPr>
              <w:t>3.4.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¿Puede seleccionar uno o varios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EBF6" w14:textId="6E556877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3" w:history="1">
            <w:r w:rsidRPr="00435C72">
              <w:rPr>
                <w:rStyle w:val="Hipervnculo"/>
                <w:noProof/>
              </w:rPr>
              <w:t>3.5.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devuelve?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1FCC" w14:textId="4E416E74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4" w:history="1">
            <w:r w:rsidRPr="00435C72">
              <w:rPr>
                <w:rStyle w:val="Hipervnculo"/>
                <w:noProof/>
              </w:rPr>
              <w:t>3.6.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¿Cómo se puede acceder al elemento encontrado?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AB05F" w14:textId="4656BB65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5" w:history="1">
            <w:r w:rsidRPr="00435C72">
              <w:rPr>
                <w:rStyle w:val="Hipervnculo"/>
                <w:noProof/>
              </w:rPr>
              <w:t>3.7.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¿Cómo se pueden recorrer los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D0F7F" w14:textId="6300F065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6" w:history="1">
            <w:r w:rsidRPr="00435C72">
              <w:rPr>
                <w:rStyle w:val="Hipervnculo"/>
                <w:noProof/>
              </w:rPr>
              <w:t>3.8.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ocurre cuando no encuentra ningún elemento?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2C98" w14:textId="1C0727E5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7" w:history="1">
            <w:r w:rsidRPr="00435C72">
              <w:rPr>
                <w:rStyle w:val="Hipervnculo"/>
                <w:noProof/>
              </w:rPr>
              <w:t>3.9.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ventajas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7233" w14:textId="5AC247B1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8" w:history="1">
            <w:r w:rsidRPr="00435C72">
              <w:rPr>
                <w:rStyle w:val="Hipervnculo"/>
                <w:noProof/>
              </w:rPr>
              <w:t>3.10.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 Que limitaciones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0E419" w14:textId="7F493F8F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59" w:history="1">
            <w:r w:rsidRPr="00435C72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Document.querySelectorALL(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B5731" w14:textId="17CE7844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0" w:history="1">
            <w:r w:rsidRPr="00435C72">
              <w:rPr>
                <w:rStyle w:val="Hipervnculo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D0EA" w14:textId="00EAD723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1" w:history="1">
            <w:r w:rsidRPr="00435C72">
              <w:rPr>
                <w:rStyle w:val="Hipervnculo"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tipo de elementos permite seleccionar?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59E1" w14:textId="1A94DA25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2" w:history="1">
            <w:r w:rsidRPr="00435C72">
              <w:rPr>
                <w:rStyle w:val="Hipervnculo"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recibe como parámetro?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E168" w14:textId="0F853CAB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3" w:history="1">
            <w:r w:rsidRPr="00435C72">
              <w:rPr>
                <w:rStyle w:val="Hipervnculo"/>
                <w:noProof/>
              </w:rPr>
              <w:t>4.4.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¿Puede seleccionar uno o varios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7365C" w14:textId="79444282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4" w:history="1">
            <w:r w:rsidRPr="00435C72">
              <w:rPr>
                <w:rStyle w:val="Hipervnculo"/>
                <w:noProof/>
              </w:rPr>
              <w:t>4.5.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devuelve?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D509F" w14:textId="22A8C143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5" w:history="1">
            <w:r w:rsidRPr="00435C72">
              <w:rPr>
                <w:rStyle w:val="Hipervnculo"/>
                <w:noProof/>
              </w:rPr>
              <w:t>4.6.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¿Cómo se puede acceder a los elementos encontrados?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BE81" w14:textId="1E7675BB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6" w:history="1">
            <w:r w:rsidRPr="00435C72">
              <w:rPr>
                <w:rStyle w:val="Hipervnculo"/>
                <w:noProof/>
              </w:rPr>
              <w:t>4.7.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¿Cómo se puede recorrer?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0D12" w14:textId="2F4D797B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7" w:history="1">
            <w:r w:rsidRPr="00435C72">
              <w:rPr>
                <w:rStyle w:val="Hipervnculo"/>
                <w:noProof/>
              </w:rPr>
              <w:t>4.8.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ocurre cuando no encuentra ningún elemento?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1137A" w14:textId="35C1C196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8" w:history="1">
            <w:r w:rsidRPr="00435C72">
              <w:rPr>
                <w:rStyle w:val="Hipervnculo"/>
                <w:noProof/>
              </w:rPr>
              <w:t>4.9.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ventajas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020C" w14:textId="75CAF2A0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69" w:history="1">
            <w:r w:rsidRPr="00435C72">
              <w:rPr>
                <w:rStyle w:val="Hipervnculo"/>
                <w:noProof/>
              </w:rPr>
              <w:t>4.10.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limitaciones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27DA" w14:textId="51367866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0" w:history="1">
            <w:r w:rsidRPr="00435C72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Comparaciones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B774" w14:textId="279E2906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1" w:history="1">
            <w:r w:rsidRPr="00435C72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getElementById( ) vs getElementByClassName(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7AE4A" w14:textId="6D89FECF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2" w:history="1">
            <w:r w:rsidRPr="00435C72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getElementByClassName( ) vs getElementByTagName(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1BDC" w14:textId="63EDA03C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3" w:history="1">
            <w:r w:rsidRPr="00435C72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querySelector() vs querySelectorALL()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8BA2" w14:textId="7959E437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4" w:history="1">
            <w:r w:rsidRPr="00435C72">
              <w:rPr>
                <w:rStyle w:val="Hipervnculo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getElementByClassName( ) vs querySelectorALL(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48EFB" w14:textId="56806DEE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5" w:history="1">
            <w:r w:rsidRPr="00435C72">
              <w:rPr>
                <w:rStyle w:val="Hipervnculo"/>
                <w:noProof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getElementById() vs querySelector()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E17CF" w14:textId="40B56115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6" w:history="1">
            <w:r w:rsidRPr="00435C72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Investigación sobre selectores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5E3B" w14:textId="62A11DDD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7" w:history="1">
            <w:r w:rsidRPr="00435C72">
              <w:rPr>
                <w:rStyle w:val="Hipervnculo"/>
                <w:noProof/>
              </w:rPr>
              <w:t>6.1.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Selector por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C4FD" w14:textId="55B9808F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8" w:history="1">
            <w:r w:rsidRPr="00435C72">
              <w:rPr>
                <w:rStyle w:val="Hipervnculo"/>
                <w:noProof/>
              </w:rPr>
              <w:t>6.2.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Selector por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09A8" w14:textId="52D21993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79" w:history="1">
            <w:r w:rsidRPr="00435C72">
              <w:rPr>
                <w:rStyle w:val="Hipervnculo"/>
                <w:noProof/>
              </w:rPr>
              <w:t>6.3.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Selector por etiqueta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53AA" w14:textId="70AC0202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0" w:history="1">
            <w:r w:rsidRPr="00435C72">
              <w:rPr>
                <w:rStyle w:val="Hipervnculo"/>
                <w:noProof/>
              </w:rPr>
              <w:t>6.4.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Selector por atributo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6E3C" w14:textId="5A4210BA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1" w:history="1">
            <w:r w:rsidRPr="00435C72">
              <w:rPr>
                <w:rStyle w:val="Hipervnculo"/>
                <w:noProof/>
              </w:rPr>
              <w:t>6.5.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Selector descendiente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C697" w14:textId="1ABB53E9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2" w:history="1">
            <w:r w:rsidRPr="00435C72">
              <w:rPr>
                <w:rStyle w:val="Hipervnculo"/>
                <w:noProof/>
              </w:rPr>
              <w:t>6.6.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Selector que tienen varias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2840C" w14:textId="44FBD31D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3" w:history="1">
            <w:r w:rsidRPr="00435C72">
              <w:rPr>
                <w:rStyle w:val="Hipervnculo"/>
                <w:noProof/>
              </w:rPr>
              <w:t>6.7.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¿Por qué querySelector() y querySelectorAll() permiten realizar selecciones más específicas?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7722" w14:textId="7D82BDD9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4" w:history="1">
            <w:r w:rsidRPr="00435C72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Laboratorio de experimentación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24B9" w14:textId="4FAD4AA4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5" w:history="1">
            <w:r w:rsidRPr="00435C72">
              <w:rPr>
                <w:rStyle w:val="Hipervnculo"/>
                <w:noProof/>
              </w:rPr>
              <w:t>7.1.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Código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B116" w14:textId="3AD6AA92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6" w:history="1">
            <w:r w:rsidRPr="00435C72">
              <w:rPr>
                <w:rStyle w:val="Hipervnculo"/>
                <w:noProof/>
              </w:rPr>
              <w:t>7.2.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Experimento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77B3" w14:textId="1FAF955B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7" w:history="1">
            <w:r w:rsidRPr="00435C72">
              <w:rPr>
                <w:rStyle w:val="Hipervnculo"/>
                <w:noProof/>
              </w:rPr>
              <w:t>7.3.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Experimento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FEA5" w14:textId="0C5311EA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8" w:history="1">
            <w:r w:rsidRPr="00435C72">
              <w:rPr>
                <w:rStyle w:val="Hipervnculo"/>
                <w:noProof/>
              </w:rPr>
              <w:t>7.4.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Experimento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FDA14" w14:textId="441A3F6A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89" w:history="1">
            <w:r w:rsidRPr="00435C72">
              <w:rPr>
                <w:rStyle w:val="Hipervnculo"/>
                <w:noProof/>
              </w:rPr>
              <w:t>7.5.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Experimento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1ED0" w14:textId="134602DC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0" w:history="1">
            <w:r w:rsidRPr="00435C72">
              <w:rPr>
                <w:rStyle w:val="Hipervnculo"/>
                <w:noProof/>
              </w:rPr>
              <w:t>7.6.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Experimento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0DA9F" w14:textId="12CB9D1E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1" w:history="1">
            <w:r w:rsidRPr="00435C72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Preguntas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BD10" w14:textId="34B32D60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2" w:history="1">
            <w:r w:rsidRPr="00435C72">
              <w:rPr>
                <w:rStyle w:val="Hipervnculo"/>
                <w:noProof/>
              </w:rPr>
              <w:t>8.1.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¿Cuál es la diferencia entre seleccionar por ID y seleccionar por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4C43C" w14:textId="3BBC9511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3" w:history="1">
            <w:r w:rsidRPr="00435C72">
              <w:rPr>
                <w:rStyle w:val="Hipervnculo"/>
                <w:noProof/>
              </w:rPr>
              <w:t>8.2.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método utilizarías cuando necesitas seleccionar muchos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1F31" w14:textId="029C8FFF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4" w:history="1">
            <w:r w:rsidRPr="00435C72">
              <w:rPr>
                <w:rStyle w:val="Hipervnculo"/>
                <w:noProof/>
              </w:rPr>
              <w:t>8.3.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diferencia encontraste entre querySelector() y querySelectorAll()?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7C23" w14:textId="5BC35620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5" w:history="1">
            <w:r w:rsidRPr="00435C72">
              <w:rPr>
                <w:rStyle w:val="Hipervnculo"/>
                <w:noProof/>
              </w:rPr>
              <w:t>8.4.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método te parece más flexible? 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CFC52" w14:textId="7F4916B7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6" w:history="1">
            <w:r w:rsidRPr="00435C72">
              <w:rPr>
                <w:rStyle w:val="Hipervnculo"/>
                <w:noProof/>
              </w:rPr>
              <w:t>8.5.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método te parece más sencillo? 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92B6" w14:textId="4548724F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7" w:history="1">
            <w:r w:rsidRPr="00435C72">
              <w:rPr>
                <w:rStyle w:val="Hipervnculo"/>
                <w:noProof/>
              </w:rPr>
              <w:t>8.6.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¿Todos los métodos devuelven el mismo tipo de resultado?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0573" w14:textId="0CA6D8EC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8" w:history="1">
            <w:r w:rsidRPr="00435C72">
              <w:rPr>
                <w:rStyle w:val="Hipervnculo"/>
                <w:noProof/>
              </w:rPr>
              <w:t>8.7.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¿Qué sucede si no existe el elemento que estás buscando?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D4B0" w14:textId="61F05524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599" w:history="1">
            <w:r w:rsidRPr="00435C72">
              <w:rPr>
                <w:rStyle w:val="Hipervnculo"/>
                <w:noProof/>
              </w:rPr>
              <w:t>8.8.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¿Por qué es importante conocer los selectores CSS para trabajar con JavaScript?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E5407" w14:textId="69665EC7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0" w:history="1">
            <w:r w:rsidRPr="00435C72">
              <w:rPr>
                <w:rStyle w:val="Hipervnculo"/>
                <w:noProof/>
              </w:rPr>
              <w:t>8.9.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¿En qué situación utilizarías getElementsByTagName()?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A868F" w14:textId="481F1A28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1" w:history="1">
            <w:r w:rsidRPr="00435C72">
              <w:rPr>
                <w:rStyle w:val="Hipervnculo"/>
                <w:noProof/>
              </w:rPr>
              <w:t>8.10.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¿En qué situación preferirías querySelectorAll()?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8D2B8" w14:textId="3C868ED1" w:rsidR="00D47BA2" w:rsidRDefault="00D47BA2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2" w:history="1">
            <w:r w:rsidRPr="00435C72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Reto Investigativo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D494" w14:textId="58A5BBC5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3" w:history="1">
            <w:r w:rsidRPr="00435C72">
              <w:rPr>
                <w:rStyle w:val="Hipervnculo"/>
                <w:noProof/>
              </w:rPr>
              <w:t>9.1.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15CC" w14:textId="3D7F00D1" w:rsidR="00D47BA2" w:rsidRDefault="00D47BA2">
          <w:pPr>
            <w:pStyle w:val="TDC2"/>
            <w:tabs>
              <w:tab w:val="left" w:pos="168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4" w:history="1">
            <w:r w:rsidRPr="00435C72">
              <w:rPr>
                <w:rStyle w:val="Hipervnculo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Reto Practico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0F965" w14:textId="130CDE5D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5" w:history="1">
            <w:r w:rsidRPr="00435C72">
              <w:rPr>
                <w:rStyle w:val="Hipervnculo"/>
                <w:noProof/>
              </w:rPr>
              <w:t>10.1.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Encontrar un elemento específico.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C59B4" w14:textId="7F131FB7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6" w:history="1">
            <w:r w:rsidRPr="00435C72">
              <w:rPr>
                <w:rStyle w:val="Hipervnculo"/>
                <w:noProof/>
              </w:rPr>
              <w:t>10.2.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Encontrar varios elementos.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A2935" w14:textId="7D462402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7" w:history="1">
            <w:r w:rsidRPr="00435C72">
              <w:rPr>
                <w:rStyle w:val="Hipervnculo"/>
                <w:noProof/>
              </w:rPr>
              <w:t>10.3.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Encontrar elementos por clase.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8F6C" w14:textId="685B0323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8" w:history="1">
            <w:r w:rsidRPr="00435C72">
              <w:rPr>
                <w:rStyle w:val="Hipervnculo"/>
                <w:noProof/>
              </w:rPr>
              <w:t>10.4.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Encontrar elementos por etiqueta.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A12C6" w14:textId="7E334948" w:rsidR="00D47BA2" w:rsidRDefault="00D47BA2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15609" w:history="1">
            <w:r w:rsidRPr="00435C72">
              <w:rPr>
                <w:rStyle w:val="Hipervnculo"/>
                <w:noProof/>
              </w:rPr>
              <w:t>10.5.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435C72">
              <w:rPr>
                <w:rStyle w:val="Hipervnculo"/>
                <w:noProof/>
              </w:rPr>
              <w:t>Realizar una selección más específica utilizando selectores.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60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E902" w14:textId="42FF2F8A" w:rsidR="00A45942" w:rsidRDefault="008B20FF" w:rsidP="00A45942">
          <w:pPr>
            <w:pStyle w:val="Ttulo1"/>
            <w:rPr>
              <w:lang w:val="es-ES"/>
            </w:rPr>
          </w:pPr>
          <w:r w:rsidRPr="00E43A8A">
            <w:rPr>
              <w:lang w:val="es-ES"/>
            </w:rPr>
            <w:fldChar w:fldCharType="end"/>
          </w:r>
        </w:p>
      </w:sdtContent>
    </w:sdt>
    <w:p w14:paraId="09A5B897" w14:textId="77777777" w:rsidR="00D47BA2" w:rsidRDefault="00D47BA2">
      <w:pPr>
        <w:spacing w:line="259" w:lineRule="auto"/>
        <w:ind w:firstLine="0"/>
        <w:rPr>
          <w:rFonts w:eastAsiaTheme="majorEastAsia" w:cstheme="majorBidi"/>
          <w:b/>
          <w:szCs w:val="40"/>
        </w:rPr>
      </w:pPr>
      <w:r>
        <w:br w:type="page"/>
      </w:r>
    </w:p>
    <w:p w14:paraId="426D6A6D" w14:textId="72A6F22E" w:rsidR="00A45942" w:rsidRDefault="00A45942" w:rsidP="00A45942">
      <w:pPr>
        <w:pStyle w:val="Ttulo1"/>
      </w:pPr>
      <w:bookmarkStart w:id="0" w:name="_Toc238915525"/>
      <w:r w:rsidRPr="00A45942">
        <w:lastRenderedPageBreak/>
        <w:t>Métodos para seleccionar elementos del DOM</w:t>
      </w:r>
      <w:bookmarkEnd w:id="0"/>
    </w:p>
    <w:p w14:paraId="2E7221B6" w14:textId="52106ACC" w:rsidR="00A45942" w:rsidRDefault="00A45942" w:rsidP="00A45942">
      <w:pPr>
        <w:pStyle w:val="Ttulo2"/>
        <w:numPr>
          <w:ilvl w:val="0"/>
          <w:numId w:val="31"/>
        </w:numPr>
      </w:pPr>
      <w:bookmarkStart w:id="1" w:name="_Toc238915526"/>
      <w:proofErr w:type="spellStart"/>
      <w:r>
        <w:t>Document.getElementByClassName</w:t>
      </w:r>
      <w:bookmarkEnd w:id="1"/>
      <w:proofErr w:type="spellEnd"/>
    </w:p>
    <w:p w14:paraId="1100DDCE" w14:textId="30F66EF3" w:rsidR="00A45942" w:rsidRDefault="00A45942" w:rsidP="00A45942">
      <w:pPr>
        <w:pStyle w:val="Ttulo3"/>
        <w:numPr>
          <w:ilvl w:val="1"/>
          <w:numId w:val="31"/>
        </w:numPr>
      </w:pPr>
      <w:r>
        <w:t xml:space="preserve"> </w:t>
      </w:r>
      <w:bookmarkStart w:id="2" w:name="_Toc238915527"/>
      <w:r>
        <w:t>¿Para qué sirve?</w:t>
      </w:r>
      <w:bookmarkEnd w:id="2"/>
    </w:p>
    <w:p w14:paraId="1C5B7A5B" w14:textId="1AFF8937" w:rsidR="00A45942" w:rsidRDefault="00A45942" w:rsidP="00A45942">
      <w:r>
        <w:t>Sirve para seleccionar elementos de HTML donde contengan una o más clases CSS.</w:t>
      </w:r>
    </w:p>
    <w:p w14:paraId="1885D05D" w14:textId="31526B7E" w:rsidR="00A45942" w:rsidRDefault="00A45942" w:rsidP="00A45942">
      <w:pPr>
        <w:pStyle w:val="Ttulo3"/>
        <w:numPr>
          <w:ilvl w:val="1"/>
          <w:numId w:val="31"/>
        </w:numPr>
      </w:pPr>
      <w:r>
        <w:t xml:space="preserve"> </w:t>
      </w:r>
      <w:bookmarkStart w:id="3" w:name="_Toc238915528"/>
      <w:r>
        <w:t>¿Qué tipo de elementos permite seleccionar?</w:t>
      </w:r>
      <w:bookmarkEnd w:id="3"/>
    </w:p>
    <w:p w14:paraId="317430CB" w14:textId="331B9751" w:rsidR="003F0BCA" w:rsidRDefault="0031575A" w:rsidP="00591023">
      <w:r>
        <w:t>Permite seleccionar cualquier elemento del HTM</w:t>
      </w:r>
      <w:r w:rsidR="00591023">
        <w:t xml:space="preserve"> que tenga una clase.</w:t>
      </w:r>
    </w:p>
    <w:p w14:paraId="5116F7CA" w14:textId="12399FE9" w:rsidR="00591023" w:rsidRDefault="00591023" w:rsidP="00591023">
      <w:pPr>
        <w:pStyle w:val="Ttulo3"/>
        <w:numPr>
          <w:ilvl w:val="1"/>
          <w:numId w:val="31"/>
        </w:numPr>
      </w:pPr>
      <w:r>
        <w:t xml:space="preserve"> </w:t>
      </w:r>
      <w:bookmarkStart w:id="4" w:name="_Toc238915529"/>
      <w:r>
        <w:t>¿Qué recibe como parámetro?</w:t>
      </w:r>
      <w:bookmarkEnd w:id="4"/>
    </w:p>
    <w:p w14:paraId="07673474" w14:textId="163E30D3" w:rsidR="00591023" w:rsidRDefault="00591023" w:rsidP="00591023">
      <w:r>
        <w:t xml:space="preserve">Recibe el nombre de una clase, no es necesario escribir el punto como los usamos en </w:t>
      </w:r>
      <w:proofErr w:type="spellStart"/>
      <w:r>
        <w:t>e</w:t>
      </w:r>
      <w:proofErr w:type="spellEnd"/>
      <w:r>
        <w:t xml:space="preserve"> CSS.</w:t>
      </w:r>
    </w:p>
    <w:p w14:paraId="42DF8C84" w14:textId="1BD8059C" w:rsidR="00591023" w:rsidRDefault="00591023" w:rsidP="00591023">
      <w:pPr>
        <w:pStyle w:val="Ttulo3"/>
        <w:numPr>
          <w:ilvl w:val="1"/>
          <w:numId w:val="31"/>
        </w:numPr>
      </w:pPr>
      <w:r>
        <w:t xml:space="preserve"> </w:t>
      </w:r>
      <w:bookmarkStart w:id="5" w:name="_Toc238915530"/>
      <w:r>
        <w:t>¿Puede seleccionar uno o varios elementos?</w:t>
      </w:r>
      <w:bookmarkEnd w:id="5"/>
    </w:p>
    <w:p w14:paraId="6A46BCDD" w14:textId="0EE72F61" w:rsidR="00591023" w:rsidRDefault="00591023" w:rsidP="00591023">
      <w:r>
        <w:t>Se puede seleccionar uno o varios elementos que tengan esa clase</w:t>
      </w:r>
    </w:p>
    <w:p w14:paraId="705CFA76" w14:textId="63B7AEB3" w:rsidR="00591023" w:rsidRDefault="00591023" w:rsidP="00591023">
      <w:pPr>
        <w:pStyle w:val="Ttulo3"/>
        <w:numPr>
          <w:ilvl w:val="1"/>
          <w:numId w:val="31"/>
        </w:numPr>
      </w:pPr>
      <w:r>
        <w:t xml:space="preserve"> </w:t>
      </w:r>
      <w:bookmarkStart w:id="6" w:name="_Toc238915531"/>
      <w:r>
        <w:t>¿Qué devuelve?</w:t>
      </w:r>
      <w:bookmarkEnd w:id="6"/>
    </w:p>
    <w:p w14:paraId="025309AA" w14:textId="7A2FB5F3" w:rsidR="00591023" w:rsidRDefault="00591023" w:rsidP="00591023">
      <w:pPr>
        <w:rPr>
          <w:b/>
          <w:bCs/>
          <w:i/>
          <w:iCs/>
          <w:u w:val="single"/>
        </w:rPr>
      </w:pPr>
      <w:r>
        <w:t xml:space="preserve">Devuelve una colección de elementos llamada </w:t>
      </w:r>
      <w:proofErr w:type="spellStart"/>
      <w:r w:rsidRPr="00591023">
        <w:rPr>
          <w:b/>
          <w:bCs/>
          <w:i/>
          <w:iCs/>
          <w:u w:val="single"/>
        </w:rPr>
        <w:t>HTMLCollection</w:t>
      </w:r>
      <w:proofErr w:type="spellEnd"/>
    </w:p>
    <w:p w14:paraId="01A4B4D6" w14:textId="64A9DE07" w:rsidR="00591023" w:rsidRDefault="00591023" w:rsidP="00591023">
      <w:pPr>
        <w:pStyle w:val="Ttulo3"/>
        <w:numPr>
          <w:ilvl w:val="1"/>
          <w:numId w:val="31"/>
        </w:numPr>
      </w:pPr>
      <w:r>
        <w:t xml:space="preserve"> </w:t>
      </w:r>
      <w:bookmarkStart w:id="7" w:name="_Toc238915532"/>
      <w:r>
        <w:t>¿Como se puede acceder a los elementos encontrados?</w:t>
      </w:r>
      <w:bookmarkEnd w:id="7"/>
    </w:p>
    <w:p w14:paraId="0AADFEF1" w14:textId="4423E101" w:rsidR="00591023" w:rsidRDefault="00591023" w:rsidP="00591023">
      <w:r>
        <w:t>Se puede acceder utilizando la posición del elemento, empezando desde el [0].</w:t>
      </w:r>
    </w:p>
    <w:p w14:paraId="14AD91BF" w14:textId="01A13917" w:rsidR="00591023" w:rsidRDefault="00591023" w:rsidP="00591023">
      <w:pPr>
        <w:pStyle w:val="Ttulo3"/>
        <w:numPr>
          <w:ilvl w:val="1"/>
          <w:numId w:val="31"/>
        </w:numPr>
      </w:pPr>
      <w:r>
        <w:t xml:space="preserve"> </w:t>
      </w:r>
      <w:bookmarkStart w:id="8" w:name="_Toc238915533"/>
      <w:r>
        <w:t>¿Cómo se pueden recorrer los elementos?</w:t>
      </w:r>
      <w:bookmarkEnd w:id="8"/>
    </w:p>
    <w:p w14:paraId="2D0779F9" w14:textId="2D495898" w:rsidR="00591023" w:rsidRDefault="00591023" w:rsidP="00591023">
      <w:r>
        <w:t xml:space="preserve">Se pueden recorres utilizando el ciclo </w:t>
      </w:r>
      <w:proofErr w:type="spellStart"/>
      <w:r>
        <w:t>for</w:t>
      </w:r>
      <w:proofErr w:type="spellEnd"/>
    </w:p>
    <w:p w14:paraId="1BC85965" w14:textId="7B9AF0C2" w:rsidR="00591023" w:rsidRDefault="00591023" w:rsidP="00591023">
      <w:pPr>
        <w:pStyle w:val="Ttulo3"/>
        <w:numPr>
          <w:ilvl w:val="1"/>
          <w:numId w:val="31"/>
        </w:numPr>
      </w:pPr>
      <w:r>
        <w:lastRenderedPageBreak/>
        <w:t xml:space="preserve"> </w:t>
      </w:r>
      <w:bookmarkStart w:id="9" w:name="_Toc238915534"/>
      <w:r>
        <w:t>¿Qué ocurre cuando no encuentra ningún elemento?</w:t>
      </w:r>
      <w:bookmarkEnd w:id="9"/>
    </w:p>
    <w:p w14:paraId="388D17FA" w14:textId="680C962D" w:rsidR="00591023" w:rsidRDefault="00591023" w:rsidP="00591023">
      <w:pPr>
        <w:rPr>
          <w:b/>
          <w:bCs/>
          <w:i/>
          <w:iCs/>
          <w:u w:val="single"/>
        </w:rPr>
      </w:pPr>
      <w:r>
        <w:t xml:space="preserve">Devuelve una colección vacía </w:t>
      </w:r>
      <w:proofErr w:type="spellStart"/>
      <w:r w:rsidRPr="00591023">
        <w:rPr>
          <w:b/>
          <w:bCs/>
          <w:i/>
          <w:iCs/>
          <w:u w:val="single"/>
        </w:rPr>
        <w:t>HTMLCollection</w:t>
      </w:r>
      <w:proofErr w:type="spellEnd"/>
      <w:r w:rsidRPr="00591023">
        <w:rPr>
          <w:b/>
          <w:bCs/>
          <w:i/>
          <w:iCs/>
          <w:u w:val="single"/>
        </w:rPr>
        <w:t>[]</w:t>
      </w:r>
    </w:p>
    <w:p w14:paraId="41A3F2A0" w14:textId="6B0A63F6" w:rsidR="00591023" w:rsidRDefault="00591023" w:rsidP="00591023">
      <w:pPr>
        <w:pStyle w:val="Ttulo3"/>
        <w:numPr>
          <w:ilvl w:val="1"/>
          <w:numId w:val="31"/>
        </w:numPr>
      </w:pPr>
      <w:r>
        <w:t xml:space="preserve"> </w:t>
      </w:r>
      <w:bookmarkStart w:id="10" w:name="_Toc238915535"/>
      <w:r>
        <w:t>¿Qué ventajas tiene?</w:t>
      </w:r>
      <w:bookmarkEnd w:id="10"/>
    </w:p>
    <w:p w14:paraId="71D78A33" w14:textId="7D4B2280" w:rsidR="00591023" w:rsidRDefault="00591023" w:rsidP="00591023">
      <w:pPr>
        <w:pStyle w:val="Prrafodelista"/>
        <w:numPr>
          <w:ilvl w:val="0"/>
          <w:numId w:val="33"/>
        </w:numPr>
      </w:pPr>
      <w:r>
        <w:t xml:space="preserve">Permite encontrar varios elementos rápidamente </w:t>
      </w:r>
    </w:p>
    <w:p w14:paraId="32189650" w14:textId="2E9BA6E2" w:rsidR="006F58B7" w:rsidRDefault="006F58B7" w:rsidP="006F58B7">
      <w:pPr>
        <w:pStyle w:val="Prrafodelista"/>
        <w:numPr>
          <w:ilvl w:val="0"/>
          <w:numId w:val="33"/>
        </w:numPr>
      </w:pPr>
      <w:r>
        <w:t>Es útil cuando varios elementos comparten una misma clase }</w:t>
      </w:r>
    </w:p>
    <w:p w14:paraId="113F03D9" w14:textId="77777777" w:rsidR="006F58B7" w:rsidRDefault="006F58B7" w:rsidP="006F58B7"/>
    <w:p w14:paraId="53B2D29A" w14:textId="1F0ED1D8" w:rsidR="006F58B7" w:rsidRPr="006F58B7" w:rsidRDefault="006F58B7" w:rsidP="006F58B7">
      <w:pPr>
        <w:pStyle w:val="Ttulo3"/>
        <w:numPr>
          <w:ilvl w:val="1"/>
          <w:numId w:val="31"/>
        </w:numPr>
      </w:pPr>
      <w:bookmarkStart w:id="11" w:name="_Toc238915536"/>
      <w:r>
        <w:t>¿Qué limitaciones tiene?</w:t>
      </w:r>
      <w:bookmarkEnd w:id="11"/>
    </w:p>
    <w:p w14:paraId="3450208E" w14:textId="5C458B47" w:rsidR="00591023" w:rsidRDefault="006F58B7" w:rsidP="006F58B7">
      <w:pPr>
        <w:pStyle w:val="Prrafodelista"/>
        <w:numPr>
          <w:ilvl w:val="0"/>
          <w:numId w:val="33"/>
        </w:numPr>
      </w:pPr>
      <w:r>
        <w:t>Solo permite buscar principalmente por clases</w:t>
      </w:r>
    </w:p>
    <w:p w14:paraId="6E242824" w14:textId="1BFCB80B" w:rsidR="006F58B7" w:rsidRDefault="006F58B7" w:rsidP="006F58B7">
      <w:pPr>
        <w:pStyle w:val="Prrafodelista"/>
        <w:numPr>
          <w:ilvl w:val="0"/>
          <w:numId w:val="33"/>
        </w:numPr>
      </w:pPr>
      <w:r>
        <w:t xml:space="preserve">Devuelve un </w:t>
      </w:r>
      <w:proofErr w:type="spellStart"/>
      <w:r>
        <w:t>HTMLCollection</w:t>
      </w:r>
      <w:proofErr w:type="spellEnd"/>
      <w:r>
        <w:t xml:space="preserve">, que tiene algunas diferencias con un arreglo normal </w:t>
      </w:r>
    </w:p>
    <w:p w14:paraId="694518CB" w14:textId="5B885E67" w:rsidR="006F58B7" w:rsidRDefault="006F58B7" w:rsidP="006F58B7">
      <w:pPr>
        <w:pStyle w:val="Ttulo2"/>
        <w:numPr>
          <w:ilvl w:val="0"/>
          <w:numId w:val="31"/>
        </w:numPr>
      </w:pPr>
      <w:bookmarkStart w:id="12" w:name="_Toc238915537"/>
      <w:proofErr w:type="spellStart"/>
      <w:r>
        <w:t>document.getElementByTagName</w:t>
      </w:r>
      <w:proofErr w:type="spellEnd"/>
      <w:r>
        <w:t>()</w:t>
      </w:r>
      <w:bookmarkEnd w:id="12"/>
    </w:p>
    <w:p w14:paraId="56B6481D" w14:textId="493B047F" w:rsidR="006F58B7" w:rsidRDefault="006F58B7" w:rsidP="006F58B7">
      <w:pPr>
        <w:pStyle w:val="Ttulo3"/>
        <w:numPr>
          <w:ilvl w:val="1"/>
          <w:numId w:val="31"/>
        </w:numPr>
      </w:pPr>
      <w:r>
        <w:t xml:space="preserve"> </w:t>
      </w:r>
      <w:bookmarkStart w:id="13" w:name="_Toc238915538"/>
      <w:r>
        <w:t>¿Para qué sirve?</w:t>
      </w:r>
      <w:bookmarkEnd w:id="13"/>
    </w:p>
    <w:p w14:paraId="4C46D1B4" w14:textId="5AEB2355" w:rsidR="006F58B7" w:rsidRDefault="006F58B7" w:rsidP="006F58B7">
      <w:r>
        <w:t xml:space="preserve">Sirve para buscar elementos utilizando el nombre de su etiqueta </w:t>
      </w:r>
      <w:r w:rsidRPr="006F58B7">
        <w:rPr>
          <w:b/>
          <w:bCs/>
          <w:i/>
          <w:iCs/>
          <w:u w:val="single"/>
        </w:rPr>
        <w:t>HTML &lt; &gt; &lt;/ &gt;</w:t>
      </w:r>
    </w:p>
    <w:p w14:paraId="58EDF4D9" w14:textId="41934140" w:rsidR="006F58B7" w:rsidRDefault="006F58B7" w:rsidP="006F58B7">
      <w:pPr>
        <w:pStyle w:val="Ttulo3"/>
        <w:numPr>
          <w:ilvl w:val="1"/>
          <w:numId w:val="31"/>
        </w:numPr>
      </w:pPr>
      <w:r>
        <w:t xml:space="preserve"> </w:t>
      </w:r>
      <w:bookmarkStart w:id="14" w:name="_Toc238915539"/>
      <w:r>
        <w:t>¿Qué tipos de elementos permite seleccionar?</w:t>
      </w:r>
      <w:bookmarkEnd w:id="14"/>
    </w:p>
    <w:p w14:paraId="71BED8E2" w14:textId="3EE6F060" w:rsidR="006F58B7" w:rsidRDefault="006F58B7" w:rsidP="006F58B7">
      <w:r>
        <w:t>Puede seleccionar cualquier elemento utilizando su etiqueta HTML</w:t>
      </w:r>
    </w:p>
    <w:p w14:paraId="722F71DF" w14:textId="5B48D76C" w:rsidR="006F58B7" w:rsidRDefault="006F58B7" w:rsidP="006F58B7">
      <w:pPr>
        <w:pStyle w:val="Ttulo3"/>
        <w:numPr>
          <w:ilvl w:val="1"/>
          <w:numId w:val="31"/>
        </w:numPr>
      </w:pPr>
      <w:r>
        <w:t xml:space="preserve"> </w:t>
      </w:r>
      <w:bookmarkStart w:id="15" w:name="_Toc238915540"/>
      <w:r>
        <w:t>¿Qué recibe como parámetro?</w:t>
      </w:r>
      <w:bookmarkEnd w:id="15"/>
    </w:p>
    <w:p w14:paraId="248C68A6" w14:textId="5AF59D34" w:rsidR="006F58B7" w:rsidRDefault="006F58B7" w:rsidP="006F58B7">
      <w:r>
        <w:t>Recibe el nombre de la etiqueta</w:t>
      </w:r>
    </w:p>
    <w:p w14:paraId="694AFC5B" w14:textId="5552D743" w:rsidR="006F58B7" w:rsidRDefault="006F58B7" w:rsidP="006F58B7">
      <w:pPr>
        <w:pStyle w:val="Ttulo3"/>
        <w:numPr>
          <w:ilvl w:val="1"/>
          <w:numId w:val="31"/>
        </w:numPr>
      </w:pPr>
      <w:r>
        <w:lastRenderedPageBreak/>
        <w:t xml:space="preserve"> </w:t>
      </w:r>
      <w:bookmarkStart w:id="16" w:name="_Toc238915541"/>
      <w:r>
        <w:t>¿Puede seleccionar uno o varios elementos?</w:t>
      </w:r>
      <w:bookmarkEnd w:id="16"/>
    </w:p>
    <w:p w14:paraId="6A4CBEFF" w14:textId="127D001B" w:rsidR="006F58B7" w:rsidRDefault="006F58B7" w:rsidP="006F58B7">
      <w:r>
        <w:t>Puede encontrar uno o varios elementos que tengan esa etiqueta</w:t>
      </w:r>
    </w:p>
    <w:p w14:paraId="381C972B" w14:textId="3DE780D3" w:rsidR="006F58B7" w:rsidRDefault="006F58B7" w:rsidP="006F58B7">
      <w:pPr>
        <w:pStyle w:val="Ttulo3"/>
        <w:numPr>
          <w:ilvl w:val="1"/>
          <w:numId w:val="31"/>
        </w:numPr>
      </w:pPr>
      <w:r>
        <w:t xml:space="preserve"> </w:t>
      </w:r>
      <w:bookmarkStart w:id="17" w:name="_Toc238915542"/>
      <w:r>
        <w:t>¿Qué devuelve?</w:t>
      </w:r>
      <w:bookmarkEnd w:id="17"/>
    </w:p>
    <w:p w14:paraId="17A89377" w14:textId="0BAA2F76" w:rsidR="006F58B7" w:rsidRDefault="006F58B7" w:rsidP="006F58B7">
      <w:r>
        <w:t xml:space="preserve">Devuelve una colección </w:t>
      </w:r>
      <w:proofErr w:type="spellStart"/>
      <w:r w:rsidRPr="006F58B7">
        <w:rPr>
          <w:b/>
          <w:bCs/>
          <w:i/>
          <w:iCs/>
          <w:u w:val="single"/>
        </w:rPr>
        <w:t>HTMLCollection</w:t>
      </w:r>
      <w:proofErr w:type="spellEnd"/>
    </w:p>
    <w:p w14:paraId="58FE203D" w14:textId="37053BD1" w:rsidR="006F58B7" w:rsidRDefault="006F58B7" w:rsidP="006F58B7">
      <w:pPr>
        <w:pStyle w:val="Ttulo3"/>
        <w:numPr>
          <w:ilvl w:val="1"/>
          <w:numId w:val="31"/>
        </w:numPr>
      </w:pPr>
      <w:r>
        <w:t xml:space="preserve"> </w:t>
      </w:r>
      <w:bookmarkStart w:id="18" w:name="_Toc238915543"/>
      <w:r>
        <w:t>¿Cómo se puede acceder a los elementos encontrados?</w:t>
      </w:r>
      <w:bookmarkEnd w:id="18"/>
    </w:p>
    <w:p w14:paraId="1BC6B3F3" w14:textId="042ED714" w:rsidR="006F58B7" w:rsidRDefault="00307B7B" w:rsidP="006F58B7">
      <w:r>
        <w:t>Se puede acceder utilizando la posición del elemento []</w:t>
      </w:r>
    </w:p>
    <w:p w14:paraId="087D7E36" w14:textId="63829650" w:rsidR="00307B7B" w:rsidRDefault="00307B7B" w:rsidP="00307B7B">
      <w:pPr>
        <w:pStyle w:val="Ttulo3"/>
        <w:numPr>
          <w:ilvl w:val="1"/>
          <w:numId w:val="31"/>
        </w:numPr>
      </w:pPr>
      <w:r>
        <w:t xml:space="preserve"> </w:t>
      </w:r>
      <w:bookmarkStart w:id="19" w:name="_Toc238915544"/>
      <w:r>
        <w:t>¿Cómo se pueden recorrer?</w:t>
      </w:r>
      <w:bookmarkEnd w:id="19"/>
    </w:p>
    <w:p w14:paraId="18FC7F8C" w14:textId="5117D0F6" w:rsidR="00307B7B" w:rsidRDefault="00307B7B" w:rsidP="00307B7B">
      <w:r>
        <w:t xml:space="preserve">Se pueden recorrer con utilizando un ciclo </w:t>
      </w:r>
      <w:proofErr w:type="spellStart"/>
      <w:r>
        <w:t>for</w:t>
      </w:r>
      <w:proofErr w:type="spellEnd"/>
      <w:r>
        <w:t>.</w:t>
      </w:r>
    </w:p>
    <w:p w14:paraId="4DCCEB36" w14:textId="6593DE19" w:rsidR="00307B7B" w:rsidRDefault="00307B7B" w:rsidP="00307B7B">
      <w:pPr>
        <w:pStyle w:val="Ttulo3"/>
        <w:numPr>
          <w:ilvl w:val="1"/>
          <w:numId w:val="31"/>
        </w:numPr>
      </w:pPr>
      <w:r>
        <w:t xml:space="preserve"> </w:t>
      </w:r>
      <w:bookmarkStart w:id="20" w:name="_Toc238915545"/>
      <w:r>
        <w:t>¿Qué ocurre cuando no encuentra ningún elemento?</w:t>
      </w:r>
      <w:bookmarkEnd w:id="20"/>
    </w:p>
    <w:p w14:paraId="76CEFDFF" w14:textId="792F93BB" w:rsidR="00307B7B" w:rsidRDefault="00307B7B" w:rsidP="00307B7B">
      <w:pPr>
        <w:rPr>
          <w:b/>
          <w:bCs/>
          <w:i/>
          <w:iCs/>
          <w:u w:val="single"/>
        </w:rPr>
      </w:pPr>
      <w:r>
        <w:t xml:space="preserve">Devuelve una colección vacía </w:t>
      </w:r>
      <w:proofErr w:type="spellStart"/>
      <w:r w:rsidRPr="00307B7B">
        <w:rPr>
          <w:b/>
          <w:bCs/>
          <w:i/>
          <w:iCs/>
          <w:u w:val="single"/>
        </w:rPr>
        <w:t>HTMLCollection</w:t>
      </w:r>
      <w:proofErr w:type="spellEnd"/>
      <w:r w:rsidRPr="00307B7B">
        <w:rPr>
          <w:b/>
          <w:bCs/>
          <w:i/>
          <w:iCs/>
          <w:u w:val="single"/>
        </w:rPr>
        <w:t>[]</w:t>
      </w:r>
    </w:p>
    <w:p w14:paraId="0193B6EA" w14:textId="03FA2CD6" w:rsidR="00307B7B" w:rsidRDefault="00307B7B" w:rsidP="00307B7B">
      <w:pPr>
        <w:pStyle w:val="Ttulo3"/>
        <w:numPr>
          <w:ilvl w:val="1"/>
          <w:numId w:val="31"/>
        </w:numPr>
      </w:pPr>
      <w:r>
        <w:t xml:space="preserve"> </w:t>
      </w:r>
      <w:bookmarkStart w:id="21" w:name="_Toc238915546"/>
      <w:r>
        <w:t>¿Qué ventajas tiene?</w:t>
      </w:r>
      <w:bookmarkEnd w:id="21"/>
    </w:p>
    <w:p w14:paraId="4784BBBD" w14:textId="2D71B2DA" w:rsidR="00307B7B" w:rsidRDefault="00307B7B" w:rsidP="00307B7B">
      <w:pPr>
        <w:pStyle w:val="Prrafodelista"/>
        <w:numPr>
          <w:ilvl w:val="0"/>
          <w:numId w:val="33"/>
        </w:numPr>
      </w:pPr>
      <w:r>
        <w:t xml:space="preserve">Es fácil de usar </w:t>
      </w:r>
    </w:p>
    <w:p w14:paraId="244174C7" w14:textId="6FEA58BA" w:rsidR="00307B7B" w:rsidRDefault="00307B7B" w:rsidP="00307B7B">
      <w:pPr>
        <w:pStyle w:val="Prrafodelista"/>
        <w:numPr>
          <w:ilvl w:val="0"/>
          <w:numId w:val="33"/>
        </w:numPr>
      </w:pPr>
      <w:r>
        <w:t>Es útil cuando queremos seleccionar todos los elementos de una etiqueta</w:t>
      </w:r>
    </w:p>
    <w:p w14:paraId="1214EFB3" w14:textId="5EF7B624" w:rsidR="00307B7B" w:rsidRDefault="00307B7B" w:rsidP="00307B7B">
      <w:pPr>
        <w:pStyle w:val="Prrafodelista"/>
        <w:numPr>
          <w:ilvl w:val="0"/>
          <w:numId w:val="33"/>
        </w:numPr>
      </w:pPr>
      <w:r>
        <w:t>Permite trabajar con muchos elementos al mismo tiempo</w:t>
      </w:r>
    </w:p>
    <w:p w14:paraId="63141E35" w14:textId="4EFDD668" w:rsidR="00307B7B" w:rsidRDefault="00307B7B" w:rsidP="00307B7B">
      <w:pPr>
        <w:pStyle w:val="Ttulo3"/>
        <w:numPr>
          <w:ilvl w:val="1"/>
          <w:numId w:val="31"/>
        </w:numPr>
      </w:pPr>
      <w:bookmarkStart w:id="22" w:name="_Toc238915547"/>
      <w:r>
        <w:t>¿ Que limitaciones tiene?</w:t>
      </w:r>
      <w:bookmarkEnd w:id="22"/>
    </w:p>
    <w:p w14:paraId="43FBB5E6" w14:textId="70628285" w:rsidR="00307B7B" w:rsidRDefault="00307B7B" w:rsidP="00307B7B">
      <w:pPr>
        <w:pStyle w:val="Prrafodelista"/>
        <w:numPr>
          <w:ilvl w:val="0"/>
          <w:numId w:val="33"/>
        </w:numPr>
      </w:pPr>
      <w:r>
        <w:t>La búsqueda puede ser muy general</w:t>
      </w:r>
    </w:p>
    <w:p w14:paraId="4E02708B" w14:textId="07F32F0F" w:rsidR="00307B7B" w:rsidRDefault="00307B7B" w:rsidP="00307B7B">
      <w:pPr>
        <w:pStyle w:val="Prrafodelista"/>
        <w:numPr>
          <w:ilvl w:val="0"/>
          <w:numId w:val="33"/>
        </w:numPr>
      </w:pPr>
      <w:r>
        <w:t xml:space="preserve">No permite hacer selecciones </w:t>
      </w:r>
      <w:proofErr w:type="spellStart"/>
      <w:r>
        <w:t>especificas</w:t>
      </w:r>
      <w:proofErr w:type="spellEnd"/>
      <w:r>
        <w:t xml:space="preserve"> como los selectores CSS</w:t>
      </w:r>
    </w:p>
    <w:p w14:paraId="7F2A7268" w14:textId="7BDCEBCB" w:rsidR="00307B7B" w:rsidRDefault="00307B7B" w:rsidP="00307B7B">
      <w:pPr>
        <w:pStyle w:val="Prrafodelista"/>
        <w:numPr>
          <w:ilvl w:val="0"/>
          <w:numId w:val="33"/>
        </w:numPr>
      </w:pPr>
      <w:r>
        <w:lastRenderedPageBreak/>
        <w:t>No permite indicar directamente condiciones como una clase especifica o atributo.</w:t>
      </w:r>
    </w:p>
    <w:p w14:paraId="1B08FB3C" w14:textId="6241C0B2" w:rsidR="00307B7B" w:rsidRDefault="00307B7B" w:rsidP="00307B7B">
      <w:pPr>
        <w:pStyle w:val="Ttulo2"/>
        <w:numPr>
          <w:ilvl w:val="0"/>
          <w:numId w:val="31"/>
        </w:numPr>
      </w:pPr>
      <w:bookmarkStart w:id="23" w:name="_Toc238915548"/>
      <w:proofErr w:type="spellStart"/>
      <w:r>
        <w:t>Document.querySelector</w:t>
      </w:r>
      <w:proofErr w:type="spellEnd"/>
      <w:r>
        <w:t>()</w:t>
      </w:r>
      <w:bookmarkEnd w:id="23"/>
    </w:p>
    <w:p w14:paraId="49E75032" w14:textId="0569D4C4" w:rsidR="00307B7B" w:rsidRDefault="00307B7B" w:rsidP="00307B7B">
      <w:pPr>
        <w:pStyle w:val="Ttulo3"/>
        <w:numPr>
          <w:ilvl w:val="1"/>
          <w:numId w:val="31"/>
        </w:numPr>
      </w:pPr>
      <w:r>
        <w:t xml:space="preserve"> </w:t>
      </w:r>
      <w:bookmarkStart w:id="24" w:name="_Toc238915549"/>
      <w:r>
        <w:t>¿Para qué sirve?</w:t>
      </w:r>
      <w:bookmarkEnd w:id="24"/>
    </w:p>
    <w:p w14:paraId="598AAE96" w14:textId="730CC1B4" w:rsidR="00307B7B" w:rsidRDefault="00307B7B" w:rsidP="00307B7B">
      <w:r>
        <w:t>Sirve para buscar un elemento utilizando un selector CSS</w:t>
      </w:r>
      <w:r w:rsidR="007A37A1">
        <w:t>, además es bastante flexible porque permite utilizar ID, Clases, etiquetas, atributos y combinación de estos.</w:t>
      </w:r>
    </w:p>
    <w:p w14:paraId="22796113" w14:textId="4D9499DD" w:rsidR="007A37A1" w:rsidRDefault="007A37A1" w:rsidP="007A37A1">
      <w:pPr>
        <w:pStyle w:val="Ttulo3"/>
        <w:numPr>
          <w:ilvl w:val="1"/>
          <w:numId w:val="31"/>
        </w:numPr>
      </w:pPr>
      <w:r>
        <w:t xml:space="preserve"> </w:t>
      </w:r>
      <w:bookmarkStart w:id="25" w:name="_Toc238915550"/>
      <w:r>
        <w:t>¿Qué tipo de elementos permite seleccionar?</w:t>
      </w:r>
      <w:bookmarkEnd w:id="25"/>
    </w:p>
    <w:p w14:paraId="138092F0" w14:textId="69864903" w:rsidR="007A37A1" w:rsidRDefault="007A37A1" w:rsidP="007A37A1">
      <w:r>
        <w:t>Se puede seleccionar cualquier elemento de HTML que puede ser representado mediante un selector CSS.</w:t>
      </w:r>
    </w:p>
    <w:p w14:paraId="5F0B98D6" w14:textId="3B505040" w:rsidR="007A37A1" w:rsidRDefault="007A37A1" w:rsidP="007A37A1">
      <w:pPr>
        <w:pStyle w:val="Ttulo3"/>
        <w:numPr>
          <w:ilvl w:val="1"/>
          <w:numId w:val="31"/>
        </w:numPr>
      </w:pPr>
      <w:bookmarkStart w:id="26" w:name="_Toc238915551"/>
      <w:r>
        <w:t>¿Qué recibe como parámetro?</w:t>
      </w:r>
      <w:bookmarkEnd w:id="26"/>
    </w:p>
    <w:p w14:paraId="51C91BCC" w14:textId="47967C57" w:rsidR="007A37A1" w:rsidRDefault="007A37A1" w:rsidP="007A37A1">
      <w:r>
        <w:t xml:space="preserve">Recibe un selector CSS escrito como texto </w:t>
      </w:r>
    </w:p>
    <w:p w14:paraId="1B4178BD" w14:textId="2AA6D882" w:rsidR="007A37A1" w:rsidRDefault="007A37A1" w:rsidP="007A37A1">
      <w:pPr>
        <w:pStyle w:val="Ttulo3"/>
        <w:numPr>
          <w:ilvl w:val="1"/>
          <w:numId w:val="31"/>
        </w:numPr>
      </w:pPr>
      <w:r>
        <w:t xml:space="preserve"> </w:t>
      </w:r>
      <w:bookmarkStart w:id="27" w:name="_Toc238915552"/>
      <w:r>
        <w:t>¿Puede seleccionar uno o varios elementos?</w:t>
      </w:r>
      <w:bookmarkEnd w:id="27"/>
    </w:p>
    <w:p w14:paraId="11BC1B31" w14:textId="49E29F26" w:rsidR="007A37A1" w:rsidRDefault="007A37A1" w:rsidP="007A37A1">
      <w:r>
        <w:t>Puede encontrar varios elementos que coincidan con el selector.</w:t>
      </w:r>
    </w:p>
    <w:p w14:paraId="2648B0EF" w14:textId="790F01E4" w:rsidR="007A37A1" w:rsidRDefault="007A37A1" w:rsidP="007A37A1">
      <w:pPr>
        <w:pStyle w:val="Ttulo3"/>
        <w:numPr>
          <w:ilvl w:val="1"/>
          <w:numId w:val="31"/>
        </w:numPr>
      </w:pPr>
      <w:r>
        <w:t xml:space="preserve"> </w:t>
      </w:r>
      <w:bookmarkStart w:id="28" w:name="_Toc238915553"/>
      <w:r>
        <w:t>¿Qué devuelve?</w:t>
      </w:r>
      <w:bookmarkEnd w:id="28"/>
    </w:p>
    <w:p w14:paraId="5B006DB0" w14:textId="3009F8F6" w:rsidR="007A37A1" w:rsidRDefault="007A37A1" w:rsidP="007A37A1">
      <w:r>
        <w:t>Devuelve el primer el</w:t>
      </w:r>
      <w:r w:rsidR="0095375A">
        <w:t>e</w:t>
      </w:r>
      <w:r>
        <w:t xml:space="preserve">mento que </w:t>
      </w:r>
      <w:r w:rsidR="0095375A">
        <w:t>coincide con el selector</w:t>
      </w:r>
    </w:p>
    <w:p w14:paraId="77E9A50E" w14:textId="7C6ED106" w:rsidR="0095375A" w:rsidRDefault="0095375A" w:rsidP="0095375A">
      <w:pPr>
        <w:pStyle w:val="Ttulo3"/>
        <w:numPr>
          <w:ilvl w:val="1"/>
          <w:numId w:val="31"/>
        </w:numPr>
      </w:pPr>
      <w:r>
        <w:t xml:space="preserve"> </w:t>
      </w:r>
      <w:bookmarkStart w:id="29" w:name="_Toc238915554"/>
      <w:r>
        <w:t>¿Cómo se puede acceder al elemento encontrado?</w:t>
      </w:r>
      <w:bookmarkEnd w:id="29"/>
    </w:p>
    <w:p w14:paraId="56D0CE16" w14:textId="77777777" w:rsidR="0095375A" w:rsidRDefault="0095375A" w:rsidP="0095375A">
      <w:r>
        <w:t xml:space="preserve">Como devuelve directamente un elemento, podemos trabajar con </w:t>
      </w:r>
      <w:proofErr w:type="spellStart"/>
      <w:r>
        <w:t>el</w:t>
      </w:r>
      <w:proofErr w:type="spellEnd"/>
      <w:r>
        <w:t>.</w:t>
      </w:r>
    </w:p>
    <w:p w14:paraId="71FCE3F3" w14:textId="49CF18CF" w:rsidR="0095375A" w:rsidRDefault="0095375A" w:rsidP="0095375A">
      <w:pPr>
        <w:pStyle w:val="Ttulo3"/>
        <w:numPr>
          <w:ilvl w:val="1"/>
          <w:numId w:val="31"/>
        </w:numPr>
      </w:pPr>
      <w:r>
        <w:lastRenderedPageBreak/>
        <w:t xml:space="preserve">  </w:t>
      </w:r>
      <w:bookmarkStart w:id="30" w:name="_Toc238915555"/>
      <w:r>
        <w:t>¿Cómo se pueden recorrer los elementos?</w:t>
      </w:r>
      <w:bookmarkEnd w:id="30"/>
      <w:r>
        <w:t xml:space="preserve"> </w:t>
      </w:r>
    </w:p>
    <w:p w14:paraId="3D338EC3" w14:textId="130F59AD" w:rsidR="0095375A" w:rsidRDefault="0095375A" w:rsidP="0095375A">
      <w:r>
        <w:t>Normalmente no se utiliza para recorrer varios elementos porque solamente devuelve uno.</w:t>
      </w:r>
    </w:p>
    <w:p w14:paraId="6A9CD50A" w14:textId="5CA66EC9" w:rsidR="0095375A" w:rsidRDefault="0095375A" w:rsidP="0095375A">
      <w:pPr>
        <w:pStyle w:val="Ttulo3"/>
        <w:numPr>
          <w:ilvl w:val="1"/>
          <w:numId w:val="31"/>
        </w:numPr>
      </w:pPr>
      <w:r>
        <w:t xml:space="preserve"> </w:t>
      </w:r>
      <w:bookmarkStart w:id="31" w:name="_Toc238915556"/>
      <w:r>
        <w:t>¿Qué ocurre cuando no encuentra ningún elemento?</w:t>
      </w:r>
      <w:bookmarkEnd w:id="31"/>
    </w:p>
    <w:p w14:paraId="0D64BE1A" w14:textId="27D37CB5" w:rsidR="0095375A" w:rsidRDefault="0095375A" w:rsidP="0095375A">
      <w:r>
        <w:t xml:space="preserve">Devuelve </w:t>
      </w:r>
      <w:proofErr w:type="spellStart"/>
      <w:r>
        <w:t>null</w:t>
      </w:r>
      <w:proofErr w:type="spellEnd"/>
    </w:p>
    <w:p w14:paraId="515D1F3B" w14:textId="68444BAA" w:rsidR="0095375A" w:rsidRDefault="0095375A" w:rsidP="0095375A">
      <w:pPr>
        <w:pStyle w:val="Ttulo3"/>
        <w:numPr>
          <w:ilvl w:val="1"/>
          <w:numId w:val="31"/>
        </w:numPr>
      </w:pPr>
      <w:r>
        <w:t xml:space="preserve"> </w:t>
      </w:r>
      <w:bookmarkStart w:id="32" w:name="_Toc238915557"/>
      <w:r>
        <w:t>¿Qué ventajas tiene?</w:t>
      </w:r>
      <w:bookmarkEnd w:id="32"/>
    </w:p>
    <w:p w14:paraId="672EBFF1" w14:textId="59B1D5ED" w:rsidR="0095375A" w:rsidRDefault="0095375A" w:rsidP="0095375A">
      <w:pPr>
        <w:pStyle w:val="Prrafodelista"/>
        <w:numPr>
          <w:ilvl w:val="0"/>
          <w:numId w:val="33"/>
        </w:numPr>
      </w:pPr>
      <w:r>
        <w:t>Es muy flexible</w:t>
      </w:r>
    </w:p>
    <w:p w14:paraId="4D99B607" w14:textId="20E8DBEF" w:rsidR="0095375A" w:rsidRDefault="0095375A" w:rsidP="0095375A">
      <w:pPr>
        <w:pStyle w:val="Prrafodelista"/>
        <w:numPr>
          <w:ilvl w:val="0"/>
          <w:numId w:val="33"/>
        </w:numPr>
      </w:pPr>
      <w:r>
        <w:t>Permite usar selectores CSS</w:t>
      </w:r>
    </w:p>
    <w:p w14:paraId="5984CC96" w14:textId="1746B5E9" w:rsidR="0095375A" w:rsidRDefault="0095375A" w:rsidP="0095375A">
      <w:pPr>
        <w:pStyle w:val="Prrafodelista"/>
        <w:numPr>
          <w:ilvl w:val="0"/>
          <w:numId w:val="33"/>
        </w:numPr>
      </w:pPr>
      <w:r>
        <w:t>Permite hacer búsquedas bastante especificas</w:t>
      </w:r>
    </w:p>
    <w:p w14:paraId="11394279" w14:textId="29DE826A" w:rsidR="0095375A" w:rsidRDefault="0095375A" w:rsidP="0095375A">
      <w:pPr>
        <w:pStyle w:val="Prrafodelista"/>
        <w:numPr>
          <w:ilvl w:val="0"/>
          <w:numId w:val="33"/>
        </w:numPr>
      </w:pPr>
      <w:r>
        <w:t>Es útil cuando necesitamos un solo elemento</w:t>
      </w:r>
    </w:p>
    <w:p w14:paraId="570780B7" w14:textId="5C65F8A1" w:rsidR="0095375A" w:rsidRDefault="0095375A" w:rsidP="0095375A">
      <w:pPr>
        <w:pStyle w:val="Ttulo3"/>
        <w:numPr>
          <w:ilvl w:val="1"/>
          <w:numId w:val="31"/>
        </w:numPr>
      </w:pPr>
      <w:r>
        <w:t xml:space="preserve"> </w:t>
      </w:r>
      <w:bookmarkStart w:id="33" w:name="_Toc238915558"/>
      <w:r>
        <w:t>¿ Que limitaciones tiene?</w:t>
      </w:r>
      <w:bookmarkEnd w:id="33"/>
    </w:p>
    <w:p w14:paraId="51D194CE" w14:textId="63450B00" w:rsidR="0095375A" w:rsidRDefault="0095375A" w:rsidP="0095375A">
      <w:pPr>
        <w:pStyle w:val="Prrafodelista"/>
        <w:numPr>
          <w:ilvl w:val="0"/>
          <w:numId w:val="33"/>
        </w:numPr>
      </w:pPr>
      <w:r>
        <w:t>Si existen varios elementos que coinciden, solamente devuelve el primero</w:t>
      </w:r>
    </w:p>
    <w:p w14:paraId="79567FC3" w14:textId="389522F8" w:rsidR="0095375A" w:rsidRDefault="0095375A" w:rsidP="0095375A">
      <w:pPr>
        <w:pStyle w:val="Prrafodelista"/>
        <w:numPr>
          <w:ilvl w:val="0"/>
          <w:numId w:val="33"/>
        </w:numPr>
      </w:pPr>
      <w:r>
        <w:t>Hay que conocer la sintaxis de los selectores CSS</w:t>
      </w:r>
    </w:p>
    <w:p w14:paraId="4E782610" w14:textId="326A9535" w:rsidR="0095375A" w:rsidRDefault="0095375A" w:rsidP="0095375A">
      <w:pPr>
        <w:pStyle w:val="Ttulo2"/>
        <w:numPr>
          <w:ilvl w:val="0"/>
          <w:numId w:val="31"/>
        </w:numPr>
      </w:pPr>
      <w:bookmarkStart w:id="34" w:name="_Toc238915559"/>
      <w:proofErr w:type="spellStart"/>
      <w:r>
        <w:t>Document.querySelectorALL</w:t>
      </w:r>
      <w:proofErr w:type="spellEnd"/>
      <w:r>
        <w:t>( )</w:t>
      </w:r>
      <w:bookmarkEnd w:id="34"/>
    </w:p>
    <w:p w14:paraId="78114AA8" w14:textId="1D632DB3" w:rsidR="0095375A" w:rsidRDefault="0095375A" w:rsidP="0095375A">
      <w:pPr>
        <w:pStyle w:val="Ttulo3"/>
        <w:numPr>
          <w:ilvl w:val="1"/>
          <w:numId w:val="31"/>
        </w:numPr>
      </w:pPr>
      <w:r>
        <w:t xml:space="preserve"> </w:t>
      </w:r>
      <w:bookmarkStart w:id="35" w:name="_Toc238915560"/>
      <w:r>
        <w:t>¿Para qué sirve?</w:t>
      </w:r>
      <w:bookmarkEnd w:id="35"/>
    </w:p>
    <w:p w14:paraId="2F7DF9D2" w14:textId="24FC0474" w:rsidR="0095375A" w:rsidRDefault="0095375A" w:rsidP="0095375A">
      <w:r>
        <w:t>Sirve para buscar todos los elementos que coincidan con un selector CSS</w:t>
      </w:r>
    </w:p>
    <w:p w14:paraId="0164FFAD" w14:textId="431B4D39" w:rsidR="0095375A" w:rsidRDefault="0095375A" w:rsidP="0095375A">
      <w:pPr>
        <w:pStyle w:val="Ttulo3"/>
        <w:numPr>
          <w:ilvl w:val="1"/>
          <w:numId w:val="31"/>
        </w:numPr>
      </w:pPr>
      <w:r>
        <w:t xml:space="preserve"> </w:t>
      </w:r>
      <w:bookmarkStart w:id="36" w:name="_Toc238915561"/>
      <w:r>
        <w:t>¿Qué tipo de elementos permite seleccionar?</w:t>
      </w:r>
      <w:bookmarkEnd w:id="36"/>
    </w:p>
    <w:p w14:paraId="6A8626D7" w14:textId="434E9FE2" w:rsidR="0095375A" w:rsidRDefault="0095375A" w:rsidP="0095375A">
      <w:r>
        <w:t>Puede seleccionar cualquier elemento HTML que coincida con un selector CSS.</w:t>
      </w:r>
    </w:p>
    <w:p w14:paraId="71AA679D" w14:textId="46528218" w:rsidR="0095375A" w:rsidRDefault="0095375A" w:rsidP="0095375A">
      <w:pPr>
        <w:pStyle w:val="Ttulo3"/>
        <w:numPr>
          <w:ilvl w:val="1"/>
          <w:numId w:val="31"/>
        </w:numPr>
      </w:pPr>
      <w:r>
        <w:lastRenderedPageBreak/>
        <w:t xml:space="preserve"> </w:t>
      </w:r>
      <w:bookmarkStart w:id="37" w:name="_Toc238915562"/>
      <w:r>
        <w:t>¿Qué recibe como parámetro?</w:t>
      </w:r>
      <w:bookmarkEnd w:id="37"/>
    </w:p>
    <w:p w14:paraId="02591E24" w14:textId="0DD470F5" w:rsidR="0095375A" w:rsidRDefault="0095375A" w:rsidP="0095375A">
      <w:r>
        <w:t>Recibe un selector CSS</w:t>
      </w:r>
    </w:p>
    <w:p w14:paraId="129E65A1" w14:textId="0467611E" w:rsidR="0095375A" w:rsidRDefault="0095375A" w:rsidP="0095375A">
      <w:pPr>
        <w:pStyle w:val="Ttulo3"/>
        <w:numPr>
          <w:ilvl w:val="1"/>
          <w:numId w:val="31"/>
        </w:numPr>
      </w:pPr>
      <w:r>
        <w:t xml:space="preserve">  </w:t>
      </w:r>
      <w:bookmarkStart w:id="38" w:name="_Toc238915563"/>
      <w:r>
        <w:t>¿Puede seleccionar uno o varios elementos?</w:t>
      </w:r>
      <w:bookmarkEnd w:id="38"/>
    </w:p>
    <w:p w14:paraId="2723A9CE" w14:textId="600D715F" w:rsidR="0095375A" w:rsidRDefault="004B5BC6" w:rsidP="0095375A">
      <w:r>
        <w:t>Puede seleccionar uno, varios o ninguno.</w:t>
      </w:r>
    </w:p>
    <w:p w14:paraId="2032B9BB" w14:textId="61225079" w:rsidR="004B5BC6" w:rsidRDefault="004B5BC6" w:rsidP="004B5BC6">
      <w:pPr>
        <w:pStyle w:val="Ttulo3"/>
        <w:numPr>
          <w:ilvl w:val="1"/>
          <w:numId w:val="31"/>
        </w:numPr>
      </w:pPr>
      <w:r>
        <w:t xml:space="preserve"> </w:t>
      </w:r>
      <w:bookmarkStart w:id="39" w:name="_Toc238915564"/>
      <w:r>
        <w:t>¿Qué devuelve?</w:t>
      </w:r>
      <w:bookmarkEnd w:id="39"/>
    </w:p>
    <w:p w14:paraId="59F408A8" w14:textId="6060C4D1" w:rsidR="004B5BC6" w:rsidRDefault="004B5BC6" w:rsidP="004B5BC6">
      <w:r>
        <w:t xml:space="preserve">Devuelve un </w:t>
      </w:r>
      <w:proofErr w:type="spellStart"/>
      <w:r>
        <w:t>NodeList</w:t>
      </w:r>
      <w:proofErr w:type="spellEnd"/>
    </w:p>
    <w:p w14:paraId="660E3CC8" w14:textId="31ED9BFA" w:rsidR="004B5BC6" w:rsidRDefault="004B5BC6" w:rsidP="004B5BC6">
      <w:pPr>
        <w:pStyle w:val="Ttulo3"/>
        <w:numPr>
          <w:ilvl w:val="1"/>
          <w:numId w:val="31"/>
        </w:numPr>
      </w:pPr>
      <w:r>
        <w:t xml:space="preserve"> </w:t>
      </w:r>
      <w:bookmarkStart w:id="40" w:name="_Toc238915565"/>
      <w:r>
        <w:t>¿Cómo se puede acceder a los elementos encontrados?</w:t>
      </w:r>
      <w:bookmarkEnd w:id="40"/>
    </w:p>
    <w:p w14:paraId="375972EE" w14:textId="0B4A520C" w:rsidR="004B5BC6" w:rsidRDefault="004B5BC6" w:rsidP="004B5BC6">
      <w:r>
        <w:t xml:space="preserve">Se puede acceder a ellos utilizando su posición en el </w:t>
      </w:r>
      <w:proofErr w:type="spellStart"/>
      <w:r>
        <w:t>NodeList</w:t>
      </w:r>
      <w:proofErr w:type="spellEnd"/>
    </w:p>
    <w:p w14:paraId="02DE6982" w14:textId="3DB1F5A8" w:rsidR="004B5BC6" w:rsidRDefault="004B5BC6" w:rsidP="004B5BC6">
      <w:pPr>
        <w:pStyle w:val="Ttulo3"/>
        <w:numPr>
          <w:ilvl w:val="1"/>
          <w:numId w:val="31"/>
        </w:numPr>
      </w:pPr>
      <w:r>
        <w:t xml:space="preserve"> </w:t>
      </w:r>
      <w:bookmarkStart w:id="41" w:name="_Toc238915566"/>
      <w:r>
        <w:t>¿Cómo se puede recorrer?</w:t>
      </w:r>
      <w:bookmarkEnd w:id="41"/>
    </w:p>
    <w:p w14:paraId="38B97BFD" w14:textId="754A03A6" w:rsidR="004B5BC6" w:rsidRDefault="004B5BC6" w:rsidP="004B5BC6">
      <w:r>
        <w:t xml:space="preserve">Se puede recorrer con un ciclo </w:t>
      </w:r>
      <w:proofErr w:type="spellStart"/>
      <w:r>
        <w:t>for</w:t>
      </w:r>
      <w:proofErr w:type="spellEnd"/>
      <w:r>
        <w:t>.</w:t>
      </w:r>
    </w:p>
    <w:p w14:paraId="0C42CCE9" w14:textId="1C1D2557" w:rsidR="004B5BC6" w:rsidRDefault="004B5BC6" w:rsidP="004B5BC6">
      <w:pPr>
        <w:pStyle w:val="Ttulo3"/>
        <w:numPr>
          <w:ilvl w:val="1"/>
          <w:numId w:val="31"/>
        </w:numPr>
      </w:pPr>
      <w:r>
        <w:t xml:space="preserve"> </w:t>
      </w:r>
      <w:bookmarkStart w:id="42" w:name="_Toc238915567"/>
      <w:r>
        <w:t>¿Qué ocurre cuando no encuentra ningún elemento?</w:t>
      </w:r>
      <w:bookmarkEnd w:id="42"/>
    </w:p>
    <w:p w14:paraId="787F63BA" w14:textId="41D46EE1" w:rsidR="004B5BC6" w:rsidRDefault="004B5BC6" w:rsidP="004B5BC6">
      <w:r>
        <w:t xml:space="preserve">Devuelve un </w:t>
      </w:r>
      <w:proofErr w:type="spellStart"/>
      <w:r>
        <w:t>NodeList</w:t>
      </w:r>
      <w:proofErr w:type="spellEnd"/>
      <w:r>
        <w:t xml:space="preserve"> </w:t>
      </w:r>
      <w:proofErr w:type="spellStart"/>
      <w:r>
        <w:t>vacio</w:t>
      </w:r>
      <w:proofErr w:type="spellEnd"/>
      <w:r>
        <w:t>.</w:t>
      </w:r>
    </w:p>
    <w:p w14:paraId="7BCD87D9" w14:textId="5B259578" w:rsidR="004B5BC6" w:rsidRDefault="004B5BC6" w:rsidP="004B5BC6">
      <w:pPr>
        <w:pStyle w:val="Ttulo3"/>
        <w:numPr>
          <w:ilvl w:val="1"/>
          <w:numId w:val="31"/>
        </w:numPr>
      </w:pPr>
      <w:r>
        <w:t xml:space="preserve"> </w:t>
      </w:r>
      <w:bookmarkStart w:id="43" w:name="_Toc238915568"/>
      <w:r>
        <w:t>¿Qué ventajas tiene?</w:t>
      </w:r>
      <w:bookmarkEnd w:id="43"/>
    </w:p>
    <w:p w14:paraId="02D3B91D" w14:textId="44E741D4" w:rsidR="004B5BC6" w:rsidRDefault="004B5BC6" w:rsidP="004B5BC6">
      <w:pPr>
        <w:pStyle w:val="Prrafodelista"/>
        <w:numPr>
          <w:ilvl w:val="0"/>
          <w:numId w:val="33"/>
        </w:numPr>
      </w:pPr>
      <w:r>
        <w:t>Es muy flexible</w:t>
      </w:r>
    </w:p>
    <w:p w14:paraId="6E744612" w14:textId="60D8BFD0" w:rsidR="004B5BC6" w:rsidRDefault="004B5BC6" w:rsidP="004B5BC6">
      <w:pPr>
        <w:pStyle w:val="Prrafodelista"/>
        <w:numPr>
          <w:ilvl w:val="0"/>
          <w:numId w:val="33"/>
        </w:numPr>
      </w:pPr>
      <w:r>
        <w:t>Permite utilizar todos los selectores CSS</w:t>
      </w:r>
    </w:p>
    <w:p w14:paraId="1328A7AC" w14:textId="6D64B9EF" w:rsidR="004B5BC6" w:rsidRDefault="004B5BC6" w:rsidP="004B5BC6">
      <w:pPr>
        <w:pStyle w:val="Prrafodelista"/>
        <w:numPr>
          <w:ilvl w:val="0"/>
          <w:numId w:val="33"/>
        </w:numPr>
      </w:pPr>
      <w:r>
        <w:t>Permite seleccionar varios elementos</w:t>
      </w:r>
    </w:p>
    <w:p w14:paraId="00BC8044" w14:textId="0BFCD0E8" w:rsidR="004B5BC6" w:rsidRDefault="004B5BC6" w:rsidP="004B5BC6">
      <w:pPr>
        <w:pStyle w:val="Prrafodelista"/>
        <w:numPr>
          <w:ilvl w:val="0"/>
          <w:numId w:val="33"/>
        </w:numPr>
      </w:pPr>
      <w:r>
        <w:t>Facilita realizar búsquedas especificas</w:t>
      </w:r>
    </w:p>
    <w:p w14:paraId="48775440" w14:textId="1B7405FE" w:rsidR="004B5BC6" w:rsidRDefault="004B5BC6" w:rsidP="004B5BC6">
      <w:pPr>
        <w:pStyle w:val="Ttulo3"/>
        <w:numPr>
          <w:ilvl w:val="1"/>
          <w:numId w:val="31"/>
        </w:numPr>
      </w:pPr>
      <w:r>
        <w:lastRenderedPageBreak/>
        <w:t xml:space="preserve"> </w:t>
      </w:r>
      <w:bookmarkStart w:id="44" w:name="_Toc238915569"/>
      <w:r>
        <w:t>¿Qué limitaciones tiene?</w:t>
      </w:r>
      <w:bookmarkEnd w:id="44"/>
    </w:p>
    <w:p w14:paraId="76A2F7ED" w14:textId="7EEE9C9E" w:rsidR="004B5BC6" w:rsidRDefault="004B5BC6" w:rsidP="004B5BC6">
      <w:pPr>
        <w:pStyle w:val="Prrafodelista"/>
        <w:numPr>
          <w:ilvl w:val="0"/>
          <w:numId w:val="33"/>
        </w:numPr>
      </w:pPr>
      <w:r>
        <w:t>Es necesario conocer los selectores CSS</w:t>
      </w:r>
    </w:p>
    <w:p w14:paraId="1E086D86" w14:textId="1E2912E0" w:rsidR="004B5BC6" w:rsidRDefault="004B5BC6" w:rsidP="004B5BC6">
      <w:pPr>
        <w:pStyle w:val="Prrafodelista"/>
        <w:numPr>
          <w:ilvl w:val="0"/>
          <w:numId w:val="33"/>
        </w:numPr>
      </w:pPr>
      <w:r>
        <w:t xml:space="preserve">Devuelve un </w:t>
      </w:r>
      <w:proofErr w:type="spellStart"/>
      <w:r>
        <w:t>NodeList</w:t>
      </w:r>
      <w:proofErr w:type="spellEnd"/>
      <w:r>
        <w:t>, no un arreglo normal.</w:t>
      </w:r>
    </w:p>
    <w:p w14:paraId="4B12AB09" w14:textId="11F38485" w:rsidR="004B5BC6" w:rsidRPr="004B5BC6" w:rsidRDefault="004B5BC6" w:rsidP="004B5BC6">
      <w:pPr>
        <w:pStyle w:val="Prrafodelista"/>
        <w:numPr>
          <w:ilvl w:val="0"/>
          <w:numId w:val="33"/>
        </w:numPr>
      </w:pPr>
      <w:r>
        <w:t>Para algunas operaciones puede ser necesario convertir la colección a un arreglo</w:t>
      </w:r>
    </w:p>
    <w:p w14:paraId="270C1A41" w14:textId="77777777" w:rsidR="007A37A1" w:rsidRPr="007A37A1" w:rsidRDefault="007A37A1" w:rsidP="007A37A1"/>
    <w:p w14:paraId="7B188FF5" w14:textId="6732132E" w:rsidR="00A45942" w:rsidRDefault="00393B3B" w:rsidP="00393B3B">
      <w:pPr>
        <w:pStyle w:val="Ttulo2"/>
        <w:numPr>
          <w:ilvl w:val="0"/>
          <w:numId w:val="31"/>
        </w:numPr>
      </w:pPr>
      <w:bookmarkStart w:id="45" w:name="_Toc238915570"/>
      <w:r>
        <w:t>Comparaciones</w:t>
      </w:r>
      <w:bookmarkEnd w:id="45"/>
      <w:r>
        <w:t xml:space="preserve"> </w:t>
      </w:r>
    </w:p>
    <w:p w14:paraId="0F0FD367" w14:textId="00CD7C0C" w:rsidR="00393B3B" w:rsidRDefault="00393B3B" w:rsidP="00393B3B">
      <w:pPr>
        <w:pStyle w:val="Ttulo3"/>
        <w:numPr>
          <w:ilvl w:val="1"/>
          <w:numId w:val="31"/>
        </w:numPr>
      </w:pPr>
      <w:r>
        <w:t xml:space="preserve"> </w:t>
      </w:r>
      <w:bookmarkStart w:id="46" w:name="_Toc238915571"/>
      <w:proofErr w:type="spellStart"/>
      <w:r>
        <w:t>getElementById</w:t>
      </w:r>
      <w:proofErr w:type="spellEnd"/>
      <w:r>
        <w:t xml:space="preserve">( ) vs </w:t>
      </w:r>
      <w:proofErr w:type="spellStart"/>
      <w:r>
        <w:t>getElementByClassName</w:t>
      </w:r>
      <w:proofErr w:type="spellEnd"/>
      <w:r>
        <w:t>( )</w:t>
      </w:r>
      <w:bookmarkEnd w:id="46"/>
    </w:p>
    <w:p w14:paraId="6D89E0CE" w14:textId="42A6C816" w:rsidR="00393B3B" w:rsidRDefault="00393B3B" w:rsidP="00393B3B">
      <w:r>
        <w:t xml:space="preserve">La principal diferencia es que </w:t>
      </w:r>
      <w:proofErr w:type="spellStart"/>
      <w:r>
        <w:t>getElementById</w:t>
      </w:r>
      <w:proofErr w:type="spellEnd"/>
      <w:r>
        <w:t xml:space="preserve">() busca elementos por medio de su ID, mientras que por el </w:t>
      </w:r>
      <w:proofErr w:type="spellStart"/>
      <w:r>
        <w:t>getElementByClassName</w:t>
      </w:r>
      <w:proofErr w:type="spellEnd"/>
      <w:r>
        <w:t>() se busca elementos por medio de una clase. El ID es un elemento único, mientras que una misma clase puede estar en muchos elementos.</w:t>
      </w:r>
    </w:p>
    <w:p w14:paraId="03909CA6" w14:textId="60F59F3C" w:rsidR="00393B3B" w:rsidRDefault="00393B3B" w:rsidP="00393B3B">
      <w:r>
        <w:t xml:space="preserve">Yo utilizaría </w:t>
      </w:r>
      <w:proofErr w:type="spellStart"/>
      <w:r>
        <w:t>getElementById</w:t>
      </w:r>
      <w:proofErr w:type="spellEnd"/>
      <w:r>
        <w:t xml:space="preserve"> () cuando necesite trabajar con un elemento especifico</w:t>
      </w:r>
    </w:p>
    <w:p w14:paraId="4C29439F" w14:textId="3EFB2321" w:rsidR="00393B3B" w:rsidRDefault="00393B3B" w:rsidP="00393B3B">
      <w:r>
        <w:t xml:space="preserve">Y </w:t>
      </w:r>
      <w:proofErr w:type="spellStart"/>
      <w:r>
        <w:t>getElementByClassName</w:t>
      </w:r>
      <w:proofErr w:type="spellEnd"/>
      <w:r>
        <w:t xml:space="preserve"> () cuando necesite trabajar con varios elementos que comparten una clase.</w:t>
      </w:r>
    </w:p>
    <w:p w14:paraId="5DFE03AA" w14:textId="16988B31" w:rsidR="00B60087" w:rsidRDefault="00B60087" w:rsidP="00B60087">
      <w:pPr>
        <w:pStyle w:val="Ttulo3"/>
        <w:numPr>
          <w:ilvl w:val="1"/>
          <w:numId w:val="31"/>
        </w:numPr>
      </w:pPr>
      <w:r>
        <w:t xml:space="preserve"> </w:t>
      </w:r>
      <w:bookmarkStart w:id="47" w:name="_Toc238915572"/>
      <w:proofErr w:type="spellStart"/>
      <w:r>
        <w:t>getElementByClassName</w:t>
      </w:r>
      <w:proofErr w:type="spellEnd"/>
      <w:r>
        <w:t xml:space="preserve">( ) vs </w:t>
      </w:r>
      <w:proofErr w:type="spellStart"/>
      <w:r>
        <w:t>getElementByTagName</w:t>
      </w:r>
      <w:proofErr w:type="spellEnd"/>
      <w:r>
        <w:t>( )</w:t>
      </w:r>
      <w:bookmarkEnd w:id="47"/>
    </w:p>
    <w:p w14:paraId="7BF29CA2" w14:textId="789BBBC5" w:rsidR="00B60087" w:rsidRDefault="00B60087" w:rsidP="00B60087">
      <w:r>
        <w:t xml:space="preserve">La diferencia esta principalmente en la forma de realizar la búsqueda </w:t>
      </w:r>
    </w:p>
    <w:p w14:paraId="75C72851" w14:textId="34A7BDD5" w:rsidR="00B60087" w:rsidRDefault="00B60087" w:rsidP="00B60087">
      <w:r>
        <w:t xml:space="preserve">Si se busca por clases se utiliza el </w:t>
      </w:r>
      <w:proofErr w:type="spellStart"/>
      <w:r>
        <w:t>getElementByClassName</w:t>
      </w:r>
      <w:proofErr w:type="spellEnd"/>
      <w:r>
        <w:t xml:space="preserve">, pero si se busca por etiqueta se utilizaría el </w:t>
      </w:r>
      <w:proofErr w:type="spellStart"/>
      <w:r>
        <w:t>getElementByTagName</w:t>
      </w:r>
      <w:proofErr w:type="spellEnd"/>
      <w:r>
        <w:t>()</w:t>
      </w:r>
      <w:r w:rsidR="00AB475E">
        <w:t>.</w:t>
      </w:r>
    </w:p>
    <w:p w14:paraId="4EA5851B" w14:textId="51BF99FC" w:rsidR="00AB475E" w:rsidRDefault="00AB475E" w:rsidP="00AB475E">
      <w:pPr>
        <w:pStyle w:val="Ttulo3"/>
        <w:numPr>
          <w:ilvl w:val="1"/>
          <w:numId w:val="31"/>
        </w:numPr>
      </w:pPr>
      <w:r>
        <w:lastRenderedPageBreak/>
        <w:t xml:space="preserve"> </w:t>
      </w:r>
      <w:bookmarkStart w:id="48" w:name="_Toc238915573"/>
      <w:proofErr w:type="spellStart"/>
      <w:r>
        <w:t>querySelector</w:t>
      </w:r>
      <w:proofErr w:type="spellEnd"/>
      <w:r>
        <w:t xml:space="preserve">() vs </w:t>
      </w:r>
      <w:proofErr w:type="spellStart"/>
      <w:r>
        <w:t>querySelectorALL</w:t>
      </w:r>
      <w:proofErr w:type="spellEnd"/>
      <w:r>
        <w:t>()</w:t>
      </w:r>
      <w:bookmarkEnd w:id="48"/>
    </w:p>
    <w:p w14:paraId="49845965" w14:textId="5AC7A0E8" w:rsidR="00AB475E" w:rsidRDefault="00AB475E" w:rsidP="00AB475E">
      <w:r>
        <w:t xml:space="preserve">Los dos utilizan selectores CSS, pero tienen una diferencia </w:t>
      </w:r>
      <w:proofErr w:type="spellStart"/>
      <w:r>
        <w:t>importnate</w:t>
      </w:r>
      <w:proofErr w:type="spellEnd"/>
    </w:p>
    <w:p w14:paraId="14B71C8C" w14:textId="6C323A3E" w:rsidR="00AB475E" w:rsidRDefault="00AB475E" w:rsidP="00AB475E">
      <w:proofErr w:type="spellStart"/>
      <w:r>
        <w:t>querySelector</w:t>
      </w:r>
      <w:proofErr w:type="spellEnd"/>
      <w:r>
        <w:t>() devuelve el primer elemento que encuentra</w:t>
      </w:r>
    </w:p>
    <w:p w14:paraId="0F6F3711" w14:textId="749C63B4" w:rsidR="00AB475E" w:rsidRDefault="00AB475E" w:rsidP="00AB475E">
      <w:proofErr w:type="spellStart"/>
      <w:r>
        <w:t>querySelectorALL</w:t>
      </w:r>
      <w:proofErr w:type="spellEnd"/>
      <w:r>
        <w:t>() devuelve todos los elementos que coinciden</w:t>
      </w:r>
    </w:p>
    <w:p w14:paraId="467D400A" w14:textId="08B128BC" w:rsidR="00AB475E" w:rsidRDefault="00AB475E" w:rsidP="00AB475E">
      <w:pPr>
        <w:pStyle w:val="Ttulo3"/>
        <w:numPr>
          <w:ilvl w:val="1"/>
          <w:numId w:val="31"/>
        </w:numPr>
      </w:pPr>
      <w:r>
        <w:t xml:space="preserve"> </w:t>
      </w:r>
      <w:bookmarkStart w:id="49" w:name="_Toc238915574"/>
      <w:proofErr w:type="spellStart"/>
      <w:r>
        <w:t>getElementByClassName</w:t>
      </w:r>
      <w:proofErr w:type="spellEnd"/>
      <w:r>
        <w:t xml:space="preserve">( ) vs </w:t>
      </w:r>
      <w:proofErr w:type="spellStart"/>
      <w:r>
        <w:t>querySelectorALL</w:t>
      </w:r>
      <w:proofErr w:type="spellEnd"/>
      <w:r>
        <w:t>( )</w:t>
      </w:r>
      <w:bookmarkEnd w:id="49"/>
    </w:p>
    <w:p w14:paraId="2F40379E" w14:textId="5EC659B4" w:rsidR="00D411A0" w:rsidRDefault="00AB475E" w:rsidP="00D411A0">
      <w:r>
        <w:t>los dos pueden utilizarse para seleccionar varios elementos por clase</w:t>
      </w:r>
      <w:r w:rsidR="00D411A0">
        <w:t>.</w:t>
      </w:r>
    </w:p>
    <w:p w14:paraId="26218523" w14:textId="06F5645D" w:rsidR="00D411A0" w:rsidRDefault="00D411A0" w:rsidP="00D411A0">
      <w:r>
        <w:t xml:space="preserve">El </w:t>
      </w:r>
      <w:proofErr w:type="spellStart"/>
      <w:r>
        <w:t>getElementByClassName</w:t>
      </w:r>
      <w:proofErr w:type="spellEnd"/>
      <w:r>
        <w:t xml:space="preserve"> se usa específicamente para las clases.</w:t>
      </w:r>
    </w:p>
    <w:p w14:paraId="25B1F44C" w14:textId="329306A7" w:rsidR="00D411A0" w:rsidRDefault="00D411A0" w:rsidP="00D411A0">
      <w:r>
        <w:t xml:space="preserve">Mientras que el </w:t>
      </w:r>
      <w:proofErr w:type="spellStart"/>
      <w:r>
        <w:t>querySelectotAll</w:t>
      </w:r>
      <w:proofErr w:type="spellEnd"/>
      <w:r>
        <w:t>() utiliza selectores CSS y se pueden hacer búsquedas más específicas.</w:t>
      </w:r>
    </w:p>
    <w:p w14:paraId="02FFCE4A" w14:textId="37103493" w:rsidR="00D411A0" w:rsidRDefault="00D411A0" w:rsidP="00D411A0">
      <w:pPr>
        <w:pStyle w:val="Ttulo3"/>
        <w:numPr>
          <w:ilvl w:val="1"/>
          <w:numId w:val="31"/>
        </w:numPr>
      </w:pPr>
      <w:r>
        <w:t xml:space="preserve"> </w:t>
      </w:r>
      <w:bookmarkStart w:id="50" w:name="_Toc238915575"/>
      <w:proofErr w:type="spellStart"/>
      <w:r>
        <w:t>getElementById</w:t>
      </w:r>
      <w:proofErr w:type="spellEnd"/>
      <w:r>
        <w:t xml:space="preserve">() vs </w:t>
      </w:r>
      <w:proofErr w:type="spellStart"/>
      <w:r>
        <w:t>querySelector</w:t>
      </w:r>
      <w:proofErr w:type="spellEnd"/>
      <w:r>
        <w:t>()</w:t>
      </w:r>
      <w:bookmarkEnd w:id="50"/>
    </w:p>
    <w:p w14:paraId="1EACD695" w14:textId="13F191F4" w:rsidR="00D411A0" w:rsidRDefault="00D411A0" w:rsidP="00D411A0">
      <w:r>
        <w:t xml:space="preserve">Ambos se </w:t>
      </w:r>
      <w:proofErr w:type="spellStart"/>
      <w:r>
        <w:t>utlizan</w:t>
      </w:r>
      <w:proofErr w:type="spellEnd"/>
      <w:r>
        <w:t xml:space="preserve"> para encontrar un elemento </w:t>
      </w:r>
      <w:proofErr w:type="spellStart"/>
      <w:r>
        <w:t>especifico</w:t>
      </w:r>
      <w:proofErr w:type="spellEnd"/>
      <w:r>
        <w:t xml:space="preserve">, se pueden encontrar el mismo elemento la diferencia radica en que el </w:t>
      </w:r>
      <w:proofErr w:type="spellStart"/>
      <w:r>
        <w:t>getElementById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diseñado para buscar por ID, mientras que </w:t>
      </w:r>
      <w:proofErr w:type="spellStart"/>
      <w:r>
        <w:t>ele</w:t>
      </w:r>
      <w:proofErr w:type="spellEnd"/>
      <w:r>
        <w:t xml:space="preserve"> </w:t>
      </w:r>
      <w:proofErr w:type="spellStart"/>
      <w:r>
        <w:t>querySelector</w:t>
      </w:r>
      <w:proofErr w:type="spellEnd"/>
      <w:r>
        <w:t xml:space="preserve"> permite utilizar diferentes tipos de selectores CSS.</w:t>
      </w:r>
    </w:p>
    <w:p w14:paraId="7AD2888F" w14:textId="77777777" w:rsidR="00D411A0" w:rsidRDefault="00D411A0" w:rsidP="00D411A0"/>
    <w:p w14:paraId="694CBFF3" w14:textId="0D5742A3" w:rsidR="00D411A0" w:rsidRDefault="00D411A0" w:rsidP="00D411A0">
      <w:pPr>
        <w:pStyle w:val="Ttulo2"/>
        <w:numPr>
          <w:ilvl w:val="0"/>
          <w:numId w:val="31"/>
        </w:numPr>
      </w:pPr>
      <w:bookmarkStart w:id="51" w:name="_Toc238915576"/>
      <w:r>
        <w:t>Investigación sobre selectores CSS</w:t>
      </w:r>
      <w:bookmarkEnd w:id="51"/>
    </w:p>
    <w:p w14:paraId="4C38401D" w14:textId="717ADC2B" w:rsidR="00A9589F" w:rsidRDefault="00A9589F" w:rsidP="00A9589F">
      <w:r>
        <w:t xml:space="preserve">Son una forma de indicar que elementos HTML se quiere seleccionar, aunque normalmente se utilizan para aplicar estilos, en JavaScript se pueden utilizar para buscar los </w:t>
      </w:r>
      <w:r>
        <w:lastRenderedPageBreak/>
        <w:t xml:space="preserve">elementos mediante </w:t>
      </w:r>
      <w:proofErr w:type="spellStart"/>
      <w:r>
        <w:t>querySelector</w:t>
      </w:r>
      <w:proofErr w:type="spellEnd"/>
      <w:r>
        <w:t xml:space="preserve"> y </w:t>
      </w:r>
      <w:proofErr w:type="spellStart"/>
      <w:r>
        <w:t>querySelectorAll</w:t>
      </w:r>
      <w:proofErr w:type="spellEnd"/>
      <w:r>
        <w:t>, existen varios tipos de selectores como:</w:t>
      </w:r>
    </w:p>
    <w:p w14:paraId="45893D8A" w14:textId="399A3CB8" w:rsidR="00A9589F" w:rsidRDefault="00A9589F" w:rsidP="00A9589F">
      <w:pPr>
        <w:pStyle w:val="Prrafodelista"/>
        <w:numPr>
          <w:ilvl w:val="0"/>
          <w:numId w:val="33"/>
        </w:numPr>
      </w:pPr>
      <w:r>
        <w:t>Selector por ID</w:t>
      </w:r>
    </w:p>
    <w:p w14:paraId="54B68995" w14:textId="5733085D" w:rsidR="00A9589F" w:rsidRDefault="00A9589F" w:rsidP="00A9589F">
      <w:pPr>
        <w:pStyle w:val="Prrafodelista"/>
        <w:numPr>
          <w:ilvl w:val="0"/>
          <w:numId w:val="33"/>
        </w:numPr>
      </w:pPr>
      <w:r>
        <w:t>Selector por Clase</w:t>
      </w:r>
    </w:p>
    <w:p w14:paraId="0944BD96" w14:textId="000A897C" w:rsidR="00A9589F" w:rsidRDefault="00A9589F" w:rsidP="00A9589F">
      <w:pPr>
        <w:pStyle w:val="Prrafodelista"/>
        <w:numPr>
          <w:ilvl w:val="0"/>
          <w:numId w:val="33"/>
        </w:numPr>
      </w:pPr>
      <w:r>
        <w:t>Selector por Etiqueta</w:t>
      </w:r>
    </w:p>
    <w:p w14:paraId="219873D8" w14:textId="376AE2F5" w:rsidR="00A9589F" w:rsidRDefault="00A9589F" w:rsidP="00A9589F">
      <w:pPr>
        <w:pStyle w:val="Prrafodelista"/>
        <w:numPr>
          <w:ilvl w:val="0"/>
          <w:numId w:val="33"/>
        </w:numPr>
      </w:pPr>
      <w:r>
        <w:t>Selector por Atributo</w:t>
      </w:r>
    </w:p>
    <w:p w14:paraId="5F4309EF" w14:textId="50E59596" w:rsidR="00A9589F" w:rsidRDefault="00A9589F" w:rsidP="00A9589F">
      <w:pPr>
        <w:pStyle w:val="Prrafodelista"/>
        <w:numPr>
          <w:ilvl w:val="0"/>
          <w:numId w:val="33"/>
        </w:numPr>
      </w:pPr>
      <w:r>
        <w:t>Selector Descendiente</w:t>
      </w:r>
    </w:p>
    <w:p w14:paraId="65679B81" w14:textId="1EBFCCE6" w:rsidR="00A9589F" w:rsidRDefault="00A9589F" w:rsidP="00A9589F">
      <w:pPr>
        <w:pStyle w:val="Ttulo3"/>
        <w:numPr>
          <w:ilvl w:val="1"/>
          <w:numId w:val="31"/>
        </w:numPr>
      </w:pPr>
      <w:r>
        <w:t xml:space="preserve"> </w:t>
      </w:r>
      <w:bookmarkStart w:id="52" w:name="_Toc238915577"/>
      <w:r>
        <w:t>Selector por ID</w:t>
      </w:r>
      <w:bookmarkEnd w:id="52"/>
    </w:p>
    <w:p w14:paraId="70974F1D" w14:textId="256E8255" w:rsidR="00A9589F" w:rsidRDefault="00A9589F" w:rsidP="00A9589F">
      <w:pPr>
        <w:rPr>
          <w:b/>
          <w:bCs/>
          <w:u w:val="single"/>
        </w:rPr>
      </w:pPr>
      <w:r>
        <w:t xml:space="preserve">Se utiliza un #seguido del ID y busca un elemento que contenga el id correspondiente: Ejemplo </w:t>
      </w:r>
      <w:proofErr w:type="spellStart"/>
      <w:r w:rsidRPr="00A9589F">
        <w:rPr>
          <w:b/>
          <w:bCs/>
          <w:u w:val="single"/>
        </w:rPr>
        <w:t>querySelector</w:t>
      </w:r>
      <w:proofErr w:type="spellEnd"/>
      <w:r w:rsidRPr="00A9589F">
        <w:rPr>
          <w:b/>
          <w:bCs/>
          <w:u w:val="single"/>
        </w:rPr>
        <w:t>(“#</w:t>
      </w:r>
      <w:proofErr w:type="spellStart"/>
      <w:r w:rsidRPr="00A9589F">
        <w:rPr>
          <w:b/>
          <w:bCs/>
          <w:u w:val="single"/>
        </w:rPr>
        <w:t>titulo</w:t>
      </w:r>
      <w:proofErr w:type="spellEnd"/>
      <w:r w:rsidRPr="00A9589F">
        <w:rPr>
          <w:b/>
          <w:bCs/>
          <w:u w:val="single"/>
        </w:rPr>
        <w:t>”)</w:t>
      </w:r>
    </w:p>
    <w:p w14:paraId="32852D6C" w14:textId="6414B82E" w:rsidR="00A9589F" w:rsidRDefault="00A9589F" w:rsidP="00A9589F">
      <w:pPr>
        <w:pStyle w:val="Ttulo3"/>
        <w:numPr>
          <w:ilvl w:val="1"/>
          <w:numId w:val="31"/>
        </w:numPr>
      </w:pPr>
      <w:r>
        <w:t xml:space="preserve"> </w:t>
      </w:r>
      <w:bookmarkStart w:id="53" w:name="_Toc238915578"/>
      <w:r>
        <w:t>Selector por clase</w:t>
      </w:r>
      <w:bookmarkEnd w:id="53"/>
    </w:p>
    <w:p w14:paraId="0B2AC808" w14:textId="18E606D4" w:rsidR="00A9589F" w:rsidRDefault="00A9589F" w:rsidP="00A9589F">
      <w:pPr>
        <w:rPr>
          <w:b/>
          <w:bCs/>
          <w:u w:val="single"/>
        </w:rPr>
      </w:pPr>
      <w:r>
        <w:t xml:space="preserve">Se utiliza . seguido del nombre de la clase y busca los elementos que tengan la clase correspondiente: Ejemplo </w:t>
      </w:r>
      <w:proofErr w:type="spellStart"/>
      <w:r w:rsidRPr="00A9589F">
        <w:rPr>
          <w:b/>
          <w:bCs/>
          <w:u w:val="single"/>
        </w:rPr>
        <w:t>querySelectorAll</w:t>
      </w:r>
      <w:proofErr w:type="spellEnd"/>
      <w:r w:rsidRPr="00A9589F">
        <w:rPr>
          <w:b/>
          <w:bCs/>
          <w:u w:val="single"/>
        </w:rPr>
        <w:t>(“.producto”)</w:t>
      </w:r>
    </w:p>
    <w:p w14:paraId="6DB57AB8" w14:textId="50674330" w:rsidR="00A9589F" w:rsidRDefault="00A9589F" w:rsidP="00A9589F">
      <w:pPr>
        <w:pStyle w:val="Ttulo3"/>
        <w:numPr>
          <w:ilvl w:val="1"/>
          <w:numId w:val="31"/>
        </w:numPr>
      </w:pPr>
      <w:r>
        <w:t xml:space="preserve"> </w:t>
      </w:r>
      <w:bookmarkStart w:id="54" w:name="_Toc238915579"/>
      <w:r>
        <w:t>Selector por etiqueta</w:t>
      </w:r>
      <w:bookmarkEnd w:id="54"/>
    </w:p>
    <w:p w14:paraId="4435FEDB" w14:textId="198751EA" w:rsidR="00A9589F" w:rsidRDefault="00A9589F" w:rsidP="00A9589F">
      <w:pPr>
        <w:rPr>
          <w:b/>
          <w:bCs/>
          <w:u w:val="single"/>
        </w:rPr>
      </w:pPr>
      <w:r>
        <w:t xml:space="preserve">Se escribe directamente el nombre de la etiqueta y busca todos los valores de la etiqueta correspondiente: Ejemplo </w:t>
      </w:r>
      <w:proofErr w:type="spellStart"/>
      <w:r w:rsidRPr="00A9589F">
        <w:rPr>
          <w:b/>
          <w:bCs/>
          <w:u w:val="single"/>
        </w:rPr>
        <w:t>querySelectorAll</w:t>
      </w:r>
      <w:proofErr w:type="spellEnd"/>
      <w:r w:rsidRPr="00A9589F">
        <w:rPr>
          <w:b/>
          <w:bCs/>
          <w:u w:val="single"/>
        </w:rPr>
        <w:t>(“p”)</w:t>
      </w:r>
    </w:p>
    <w:p w14:paraId="734CB756" w14:textId="37FD201E" w:rsidR="00A9589F" w:rsidRDefault="007A5403" w:rsidP="007A5403">
      <w:pPr>
        <w:pStyle w:val="Ttulo3"/>
        <w:numPr>
          <w:ilvl w:val="1"/>
          <w:numId w:val="31"/>
        </w:numPr>
      </w:pPr>
      <w:r>
        <w:t xml:space="preserve"> </w:t>
      </w:r>
      <w:bookmarkStart w:id="55" w:name="_Toc238915580"/>
      <w:r>
        <w:t>Selector por atributo</w:t>
      </w:r>
      <w:bookmarkEnd w:id="55"/>
    </w:p>
    <w:p w14:paraId="3AD5B178" w14:textId="4BF3C288" w:rsidR="007A5403" w:rsidRDefault="007A5403" w:rsidP="007A5403">
      <w:pPr>
        <w:rPr>
          <w:b/>
          <w:bCs/>
          <w:u w:val="single"/>
        </w:rPr>
      </w:pPr>
      <w:r>
        <w:t xml:space="preserve">Permite buscar elementos que tengan un atributo determinado. Ejemplo: </w:t>
      </w:r>
      <w:proofErr w:type="spellStart"/>
      <w:r w:rsidRPr="007A5403">
        <w:rPr>
          <w:b/>
          <w:bCs/>
          <w:u w:val="single"/>
        </w:rPr>
        <w:t>querySelectorAll</w:t>
      </w:r>
      <w:proofErr w:type="spellEnd"/>
      <w:r w:rsidRPr="007A5403">
        <w:rPr>
          <w:b/>
          <w:bCs/>
          <w:u w:val="single"/>
        </w:rPr>
        <w:t>(“[</w:t>
      </w:r>
      <w:proofErr w:type="spellStart"/>
      <w:r w:rsidRPr="007A5403">
        <w:rPr>
          <w:b/>
          <w:bCs/>
          <w:u w:val="single"/>
        </w:rPr>
        <w:t>type</w:t>
      </w:r>
      <w:proofErr w:type="spellEnd"/>
      <w:r w:rsidRPr="007A5403">
        <w:rPr>
          <w:b/>
          <w:bCs/>
          <w:u w:val="single"/>
        </w:rPr>
        <w:t>=’</w:t>
      </w:r>
      <w:proofErr w:type="spellStart"/>
      <w:r w:rsidRPr="007A5403">
        <w:rPr>
          <w:b/>
          <w:bCs/>
          <w:u w:val="single"/>
        </w:rPr>
        <w:t>button</w:t>
      </w:r>
      <w:proofErr w:type="spellEnd"/>
      <w:r w:rsidRPr="007A5403">
        <w:rPr>
          <w:b/>
          <w:bCs/>
          <w:u w:val="single"/>
        </w:rPr>
        <w:t>’])</w:t>
      </w:r>
    </w:p>
    <w:p w14:paraId="3CB0163D" w14:textId="637E6A3B" w:rsidR="007A5403" w:rsidRDefault="007A5403" w:rsidP="007A5403">
      <w:pPr>
        <w:pStyle w:val="Ttulo3"/>
        <w:numPr>
          <w:ilvl w:val="1"/>
          <w:numId w:val="31"/>
        </w:numPr>
      </w:pPr>
      <w:r>
        <w:lastRenderedPageBreak/>
        <w:t xml:space="preserve"> </w:t>
      </w:r>
      <w:bookmarkStart w:id="56" w:name="_Toc238915581"/>
      <w:r>
        <w:t>Selector descendiente</w:t>
      </w:r>
      <w:bookmarkEnd w:id="56"/>
    </w:p>
    <w:p w14:paraId="32E174AE" w14:textId="5D603019" w:rsidR="007A5403" w:rsidRPr="0070485D" w:rsidRDefault="007A5403" w:rsidP="007A5403">
      <w:pPr>
        <w:rPr>
          <w:b/>
          <w:bCs/>
          <w:u w:val="single"/>
        </w:rPr>
      </w:pPr>
      <w:r>
        <w:t>Permite buscar un elemento que se encuentre dentro de otro</w:t>
      </w:r>
      <w:r w:rsidR="00DB2A96">
        <w:t xml:space="preserve"> y busca la etiqueta o elemento que este dentro de una clase Ejemplo: </w:t>
      </w:r>
      <w:proofErr w:type="spellStart"/>
      <w:r w:rsidR="00DB2A96" w:rsidRPr="0070485D">
        <w:rPr>
          <w:b/>
          <w:bCs/>
          <w:u w:val="single"/>
        </w:rPr>
        <w:t>querySelectoAll</w:t>
      </w:r>
      <w:proofErr w:type="spellEnd"/>
      <w:r w:rsidR="00DB2A96" w:rsidRPr="0070485D">
        <w:rPr>
          <w:b/>
          <w:bCs/>
          <w:u w:val="single"/>
        </w:rPr>
        <w:t>(“.productos p”)</w:t>
      </w:r>
    </w:p>
    <w:p w14:paraId="0C5824EB" w14:textId="1E98E8A5" w:rsidR="00DB2A96" w:rsidRDefault="00DB2A96" w:rsidP="00DB2A96">
      <w:pPr>
        <w:pStyle w:val="Ttulo3"/>
        <w:numPr>
          <w:ilvl w:val="1"/>
          <w:numId w:val="31"/>
        </w:numPr>
      </w:pPr>
      <w:r>
        <w:t xml:space="preserve"> </w:t>
      </w:r>
      <w:bookmarkStart w:id="57" w:name="_Toc238915582"/>
      <w:r>
        <w:t>Selector que tienen varias clases</w:t>
      </w:r>
      <w:bookmarkEnd w:id="57"/>
      <w:r>
        <w:t xml:space="preserve"> </w:t>
      </w:r>
    </w:p>
    <w:p w14:paraId="0C5580B4" w14:textId="5282C3C2" w:rsidR="00DB2A96" w:rsidRDefault="00DB2A96" w:rsidP="00DB2A96">
      <w:pPr>
        <w:rPr>
          <w:b/>
          <w:bCs/>
          <w:u w:val="single"/>
        </w:rPr>
      </w:pPr>
      <w:r>
        <w:t xml:space="preserve">Permite buscar un elemento que tengan simultáneamente las clases seleccionadas Ejemplo: </w:t>
      </w:r>
      <w:proofErr w:type="spellStart"/>
      <w:r w:rsidRPr="0070485D">
        <w:rPr>
          <w:b/>
          <w:bCs/>
          <w:u w:val="single"/>
        </w:rPr>
        <w:t>querySelectorAll</w:t>
      </w:r>
      <w:proofErr w:type="spellEnd"/>
      <w:r w:rsidRPr="0070485D">
        <w:rPr>
          <w:b/>
          <w:bCs/>
          <w:u w:val="single"/>
        </w:rPr>
        <w:t>(“.</w:t>
      </w:r>
      <w:proofErr w:type="spellStart"/>
      <w:r w:rsidRPr="0070485D">
        <w:rPr>
          <w:b/>
          <w:bCs/>
          <w:u w:val="single"/>
        </w:rPr>
        <w:t>producto.destacado</w:t>
      </w:r>
      <w:proofErr w:type="spellEnd"/>
      <w:r w:rsidR="00B20FE1" w:rsidRPr="0070485D">
        <w:rPr>
          <w:b/>
          <w:bCs/>
          <w:u w:val="single"/>
        </w:rPr>
        <w:t>”</w:t>
      </w:r>
      <w:r w:rsidRPr="0070485D">
        <w:rPr>
          <w:b/>
          <w:bCs/>
          <w:u w:val="single"/>
        </w:rPr>
        <w:t>)</w:t>
      </w:r>
    </w:p>
    <w:p w14:paraId="013D797D" w14:textId="693DD8F7" w:rsidR="0070485D" w:rsidRDefault="0070485D" w:rsidP="0070485D">
      <w:pPr>
        <w:pStyle w:val="Ttulo3"/>
        <w:numPr>
          <w:ilvl w:val="1"/>
          <w:numId w:val="31"/>
        </w:numPr>
      </w:pPr>
      <w:r>
        <w:t xml:space="preserve"> </w:t>
      </w:r>
      <w:bookmarkStart w:id="58" w:name="_Toc238915583"/>
      <w:r w:rsidRPr="0070485D">
        <w:t>¿Por qué </w:t>
      </w:r>
      <w:proofErr w:type="spellStart"/>
      <w:r w:rsidRPr="0070485D">
        <w:t>querySelector</w:t>
      </w:r>
      <w:proofErr w:type="spellEnd"/>
      <w:r w:rsidRPr="0070485D">
        <w:t>() y </w:t>
      </w:r>
      <w:proofErr w:type="spellStart"/>
      <w:r w:rsidRPr="0070485D">
        <w:t>querySelectorAll</w:t>
      </w:r>
      <w:proofErr w:type="spellEnd"/>
      <w:r w:rsidRPr="0070485D">
        <w:t>() permiten realizar selecciones más específicas?</w:t>
      </w:r>
      <w:bookmarkEnd w:id="58"/>
      <w:r w:rsidRPr="0070485D">
        <w:t> </w:t>
      </w:r>
    </w:p>
    <w:p w14:paraId="7CB9FE22" w14:textId="4BB5CD39" w:rsidR="0070485D" w:rsidRDefault="0070485D" w:rsidP="0070485D">
      <w:r>
        <w:t>Porque utilizan la sintaxis de los selectores CSS, esto permite combinar diferentes condiciones, con los selectores CSS podemos combinar ID, clases, etiquetas atributos y relaciones entre elementos. E</w:t>
      </w:r>
      <w:r w:rsidR="000F2CB1">
        <w:t>jemplo:</w:t>
      </w:r>
      <w:r>
        <w:t xml:space="preserve"> </w:t>
      </w:r>
      <w:proofErr w:type="spellStart"/>
      <w:r>
        <w:t>document.querySelector</w:t>
      </w:r>
      <w:proofErr w:type="spellEnd"/>
      <w:r>
        <w:t>(“.</w:t>
      </w:r>
      <w:proofErr w:type="spellStart"/>
      <w:r>
        <w:t>producto.destacado</w:t>
      </w:r>
      <w:proofErr w:type="spellEnd"/>
      <w:r>
        <w:t xml:space="preserve">”) es </w:t>
      </w:r>
      <w:proofErr w:type="spellStart"/>
      <w:r>
        <w:t>mas</w:t>
      </w:r>
      <w:proofErr w:type="spellEnd"/>
      <w:r>
        <w:t xml:space="preserve"> especifico que buscar </w:t>
      </w:r>
      <w:proofErr w:type="spellStart"/>
      <w:r>
        <w:t>document.getElementByClassName</w:t>
      </w:r>
      <w:proofErr w:type="spellEnd"/>
      <w:r>
        <w:t>(“producto”)</w:t>
      </w:r>
    </w:p>
    <w:p w14:paraId="3A634637" w14:textId="77777777" w:rsidR="000F2CB1" w:rsidRDefault="000F2CB1" w:rsidP="000F2CB1">
      <w:pPr>
        <w:pStyle w:val="Ttulo2"/>
      </w:pPr>
    </w:p>
    <w:p w14:paraId="37D608A5" w14:textId="747163DF" w:rsidR="000F2CB1" w:rsidRDefault="000F2CB1" w:rsidP="000F2CB1">
      <w:pPr>
        <w:pStyle w:val="Ttulo2"/>
        <w:numPr>
          <w:ilvl w:val="0"/>
          <w:numId w:val="31"/>
        </w:numPr>
      </w:pPr>
      <w:bookmarkStart w:id="59" w:name="_Toc238915584"/>
      <w:r>
        <w:t>Laboratorio de experimentación</w:t>
      </w:r>
      <w:bookmarkEnd w:id="59"/>
    </w:p>
    <w:p w14:paraId="5C4B483F" w14:textId="737DDF14" w:rsidR="000F2CB1" w:rsidRDefault="00E71BAD" w:rsidP="00E71BAD">
      <w:pPr>
        <w:pStyle w:val="Ttulo3"/>
        <w:numPr>
          <w:ilvl w:val="1"/>
          <w:numId w:val="31"/>
        </w:numPr>
      </w:pPr>
      <w:r>
        <w:t xml:space="preserve"> </w:t>
      </w:r>
      <w:bookmarkStart w:id="60" w:name="_Toc238915585"/>
      <w:r>
        <w:t>Código HTML</w:t>
      </w:r>
      <w:bookmarkEnd w:id="60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71BAD" w14:paraId="7E407241" w14:textId="77777777" w:rsidTr="00E71B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90E04A0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&lt;!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DOCTYPE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html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29D457B3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html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lang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"es"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5235455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head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60B125B7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meta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charset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"UTF-8"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0700CFE6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title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Laboratorio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DOM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title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45346C0B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link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rel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"stylesheet"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href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css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/index.css"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0721B266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head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32C5A2B6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lastRenderedPageBreak/>
              <w:t>&lt;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body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62FFE7AC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</w:p>
          <w:p w14:paraId="0E679D3C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h1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s-CO"/>
              </w:rPr>
              <w:t>id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"titulo"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Mis videojuegos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h1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3807C1EB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</w:p>
          <w:p w14:paraId="1CA713EA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p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s-CO"/>
              </w:rPr>
              <w:t>class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descripcion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50B3ACAF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        Estos son algunos videojuegos que me gustan.</w:t>
            </w:r>
          </w:p>
          <w:p w14:paraId="17F483A7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p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1A6B5B7D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</w:p>
          <w:p w14:paraId="23A17845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p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s-CO"/>
              </w:rPr>
              <w:t>class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descripcion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048FA8D7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        Cada juego tiene diferentes características.</w:t>
            </w:r>
          </w:p>
          <w:p w14:paraId="164CF54F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p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216B89D4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35935159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div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class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videojuegos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6FA49A2C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18BB77D5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div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class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favorito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6AF0E4F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h2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SnowRunner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h2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68BE517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/snowrunner.jpeg"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alt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SnowRunner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2FE080CB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button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class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btn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Ver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información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button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52B9B2A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div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9069DE2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4DE3C74F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div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class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videojuego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662043B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h2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Need for Speed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PayBack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h2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69491FCD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/nfsP.jpg"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alt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"Need for Speed"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555E98B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button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class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btn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Ver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información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button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BED4CD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div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19A8C72B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7AED7CE8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div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class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videojuego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03DDCAA5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h2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Need for Speed Heat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h2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6EB3C0E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/nfsheat.jpg"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alt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"Need for Speed"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00FB66A3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button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class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btn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Ver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información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button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479D2819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div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7318195A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7E9187EE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div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class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videojuego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 xml:space="preserve"> 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018A794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h2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EA Sport FC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h2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CE1A4D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/fc.jpg"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alt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"Minecraft"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77CCDC7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button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s-CO"/>
              </w:rPr>
              <w:t>class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btn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Ver información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&lt;/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button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49EF1BB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&lt;/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div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75062B5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</w:p>
          <w:p w14:paraId="08B8B059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&lt;/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div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30520BCB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</w:p>
          <w:p w14:paraId="569B2CD5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lastRenderedPageBreak/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p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s-CO"/>
              </w:rPr>
              <w:t>id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"nota"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s-CO"/>
              </w:rPr>
              <w:t>class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"nota"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1A13C92A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    Estos juegos son mis favoritos actualmente, son los que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mas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he jugado en el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ultimo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año </w:t>
            </w:r>
          </w:p>
          <w:p w14:paraId="04190550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p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4EED724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0644F731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</w:p>
          <w:p w14:paraId="1ECBC288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09F2A9EF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js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/experimento1.js"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D6DF716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js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/experimento2.js"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3EACE8D9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js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/experimento3.js"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0A6DAF37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js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/experimento4.js"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2CE7976A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    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js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/experimento5.js"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&gt;&lt;/</w:t>
            </w:r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script</w:t>
            </w: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&gt;</w:t>
            </w:r>
          </w:p>
          <w:p w14:paraId="4BA88D75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&lt;/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body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  <w:p w14:paraId="26289748" w14:textId="034513F5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&lt;/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eastAsia="es-CO"/>
              </w:rPr>
              <w:t>html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s-CO"/>
              </w:rPr>
              <w:t>&gt;</w:t>
            </w:r>
          </w:p>
        </w:tc>
      </w:tr>
    </w:tbl>
    <w:p w14:paraId="369F71F4" w14:textId="77777777" w:rsidR="00E71BAD" w:rsidRPr="00E71BAD" w:rsidRDefault="00E71BAD" w:rsidP="00E71BAD"/>
    <w:p w14:paraId="5AF2C5B4" w14:textId="37050010" w:rsidR="0070485D" w:rsidRDefault="00E71BAD" w:rsidP="00E71BAD">
      <w:pPr>
        <w:pStyle w:val="Ttulo3"/>
        <w:numPr>
          <w:ilvl w:val="1"/>
          <w:numId w:val="31"/>
        </w:numPr>
      </w:pPr>
      <w:r>
        <w:t xml:space="preserve"> </w:t>
      </w:r>
      <w:bookmarkStart w:id="61" w:name="_Toc238915586"/>
      <w:r>
        <w:t>Experimento 1</w:t>
      </w:r>
      <w:bookmarkEnd w:id="61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71BAD" w14:paraId="4120B663" w14:textId="77777777" w:rsidTr="00E71B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184473A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// Experimento 1 </w:t>
            </w:r>
          </w:p>
          <w:p w14:paraId="7AAD79CC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//Seleccionar un elemento especifico</w:t>
            </w:r>
          </w:p>
          <w:p w14:paraId="6C267F84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proofErr w:type="spellStart"/>
            <w:r w:rsidRPr="00E71BAD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titulo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document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E71BAD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getElementById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"titulo"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1BF6E743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E71BAD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E71BA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titulo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6A12B600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</w:p>
          <w:p w14:paraId="6ADD14D5" w14:textId="77777777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proofErr w:type="spellStart"/>
            <w:r w:rsidRPr="00E71BAD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E71BA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titulo1</w:t>
            </w:r>
            <w:r w:rsidRPr="00E71B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document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E71BAD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querySelector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"#</w:t>
            </w:r>
            <w:proofErr w:type="spellStart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titulo</w:t>
            </w:r>
            <w:proofErr w:type="spellEnd"/>
            <w:r w:rsidRPr="00E71BA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2A20A32D" w14:textId="768ED394" w:rsidR="00E71BAD" w:rsidRPr="00E71BAD" w:rsidRDefault="00E71BAD" w:rsidP="00E71BA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71BAD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E71BAD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E71BA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titulo1</w:t>
            </w:r>
            <w:r w:rsidRPr="00E71BA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5CEB43CD" w14:textId="77777777" w:rsidR="00E71BAD" w:rsidRPr="00E71BAD" w:rsidRDefault="00E71BAD" w:rsidP="00E71BAD"/>
    <w:p w14:paraId="1472D850" w14:textId="2E8DA1BD" w:rsidR="00E71BAD" w:rsidRDefault="00E71BAD" w:rsidP="00E71BAD">
      <w:pPr>
        <w:ind w:firstLine="0"/>
      </w:pPr>
      <w:r w:rsidRPr="00E71BAD">
        <w:drawing>
          <wp:inline distT="0" distB="0" distL="0" distR="0" wp14:anchorId="0A82A6CE" wp14:editId="393CF7AA">
            <wp:extent cx="5534025" cy="9370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7000" cy="94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75E6" w14:textId="66C072E9" w:rsidR="00E71BAD" w:rsidRDefault="004B1AC5" w:rsidP="004B1AC5">
      <w:pPr>
        <w:pStyle w:val="Ttulo3"/>
        <w:numPr>
          <w:ilvl w:val="1"/>
          <w:numId w:val="31"/>
        </w:numPr>
      </w:pPr>
      <w:r>
        <w:t xml:space="preserve"> </w:t>
      </w:r>
      <w:bookmarkStart w:id="62" w:name="_Toc238915587"/>
      <w:r>
        <w:t>Experimento 2</w:t>
      </w:r>
      <w:bookmarkEnd w:id="62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47596" w14:paraId="0E93C015" w14:textId="77777777" w:rsidTr="00E47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08BCC28" w14:textId="77777777" w:rsidR="00E47596" w:rsidRPr="00E47596" w:rsidRDefault="00E47596" w:rsidP="00E4759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4759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// Experimento 2 </w:t>
            </w:r>
          </w:p>
          <w:p w14:paraId="2E23D2CE" w14:textId="77777777" w:rsidR="00E47596" w:rsidRPr="00E47596" w:rsidRDefault="00E47596" w:rsidP="00E4759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4759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// Seleccionar varios elementos que compartan clase</w:t>
            </w:r>
          </w:p>
          <w:p w14:paraId="2F5AEC1F" w14:textId="77777777" w:rsidR="00E47596" w:rsidRPr="00E47596" w:rsidRDefault="00E47596" w:rsidP="00E4759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proofErr w:type="spellStart"/>
            <w:r w:rsidRPr="00E4759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E4759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desc</w:t>
            </w:r>
            <w:proofErr w:type="spellEnd"/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E475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E4759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document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E4759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getElementsByClassName</w:t>
            </w:r>
            <w:proofErr w:type="spellEnd"/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E4759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proofErr w:type="spellStart"/>
            <w:r w:rsidRPr="00E4759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descripcion</w:t>
            </w:r>
            <w:proofErr w:type="spellEnd"/>
            <w:r w:rsidRPr="00E4759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4E213F72" w14:textId="77777777" w:rsidR="00E47596" w:rsidRPr="00E47596" w:rsidRDefault="00E47596" w:rsidP="00E4759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4759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lastRenderedPageBreak/>
              <w:t>console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E4759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proofErr w:type="spellStart"/>
            <w:r w:rsidRPr="00E4759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desc</w:t>
            </w:r>
            <w:proofErr w:type="spellEnd"/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6C8BDE9D" w14:textId="77777777" w:rsidR="00E47596" w:rsidRPr="00E47596" w:rsidRDefault="00E47596" w:rsidP="00E4759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</w:p>
          <w:p w14:paraId="4CE823F2" w14:textId="77777777" w:rsidR="00E47596" w:rsidRPr="00E47596" w:rsidRDefault="00E47596" w:rsidP="00E4759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proofErr w:type="spellStart"/>
            <w:r w:rsidRPr="00E4759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E4759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descripciones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E475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E4759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document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E4759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querySelectorAll</w:t>
            </w:r>
            <w:proofErr w:type="spellEnd"/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E4759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".</w:t>
            </w:r>
            <w:proofErr w:type="spellStart"/>
            <w:r w:rsidRPr="00E4759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descripcion</w:t>
            </w:r>
            <w:proofErr w:type="spellEnd"/>
            <w:r w:rsidRPr="00E4759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247DF103" w14:textId="46274963" w:rsidR="00E47596" w:rsidRPr="00E47596" w:rsidRDefault="00E47596" w:rsidP="00E4759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E4759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E4759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E4759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descripciones</w:t>
            </w:r>
            <w:r w:rsidRPr="00E4759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0981807B" w14:textId="77777777" w:rsidR="00E47596" w:rsidRDefault="00E47596" w:rsidP="004B1AC5"/>
    <w:p w14:paraId="64B7DB7B" w14:textId="7CBA1340" w:rsidR="004B1AC5" w:rsidRDefault="00E47596" w:rsidP="00E47596">
      <w:pPr>
        <w:ind w:firstLine="0"/>
      </w:pPr>
      <w:r w:rsidRPr="00E47596">
        <w:drawing>
          <wp:inline distT="0" distB="0" distL="0" distR="0" wp14:anchorId="5DFE81E7" wp14:editId="3BF20EB1">
            <wp:extent cx="5553075" cy="236724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902" cy="23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FF07" w14:textId="056676D1" w:rsidR="00E47596" w:rsidRDefault="00E47596" w:rsidP="00E47596">
      <w:pPr>
        <w:pStyle w:val="Ttulo3"/>
        <w:numPr>
          <w:ilvl w:val="1"/>
          <w:numId w:val="31"/>
        </w:numPr>
      </w:pPr>
      <w:r>
        <w:t xml:space="preserve"> </w:t>
      </w:r>
      <w:bookmarkStart w:id="63" w:name="_Toc238915588"/>
      <w:r>
        <w:t>Experimento 3</w:t>
      </w:r>
      <w:bookmarkEnd w:id="63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3081D" w14:paraId="779734F1" w14:textId="77777777" w:rsidTr="007308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B11FB0F" w14:textId="77777777" w:rsidR="0073081D" w:rsidRPr="0073081D" w:rsidRDefault="0073081D" w:rsidP="0073081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73081D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// Experimento 3</w:t>
            </w:r>
          </w:p>
          <w:p w14:paraId="2BD96BA8" w14:textId="77777777" w:rsidR="0073081D" w:rsidRPr="0073081D" w:rsidRDefault="0073081D" w:rsidP="0073081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73081D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// Seleccionar todos los elementos de una determinada etiqueta</w:t>
            </w:r>
          </w:p>
          <w:p w14:paraId="4F03D396" w14:textId="77777777" w:rsidR="0073081D" w:rsidRPr="0073081D" w:rsidRDefault="0073081D" w:rsidP="0073081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73081D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73081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imagen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7308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73081D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document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73081D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getElementsByTagName</w:t>
            </w:r>
            <w:proofErr w:type="spellEnd"/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73081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73081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73081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60D90D3D" w14:textId="77777777" w:rsidR="0073081D" w:rsidRPr="0073081D" w:rsidRDefault="0073081D" w:rsidP="0073081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73081D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console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73081D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log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73081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imagen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01DDBEA5" w14:textId="77777777" w:rsidR="0073081D" w:rsidRPr="0073081D" w:rsidRDefault="0073081D" w:rsidP="0073081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32E77F7B" w14:textId="77777777" w:rsidR="0073081D" w:rsidRPr="0073081D" w:rsidRDefault="0073081D" w:rsidP="0073081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73081D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73081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image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73081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73081D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document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73081D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querySelectorAll</w:t>
            </w:r>
            <w:proofErr w:type="spellEnd"/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73081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73081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73081D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3171D8CE" w14:textId="59928930" w:rsidR="0073081D" w:rsidRPr="0073081D" w:rsidRDefault="0073081D" w:rsidP="0073081D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73081D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73081D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proofErr w:type="spellStart"/>
            <w:r w:rsidRPr="0073081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image</w:t>
            </w:r>
            <w:proofErr w:type="spellEnd"/>
            <w:r w:rsidRPr="0073081D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1329931E" w14:textId="77777777" w:rsidR="0073081D" w:rsidRPr="0073081D" w:rsidRDefault="0073081D" w:rsidP="0073081D"/>
    <w:p w14:paraId="6EA540E2" w14:textId="0B6A5FC6" w:rsidR="00E47596" w:rsidRDefault="0073081D" w:rsidP="0073081D">
      <w:pPr>
        <w:ind w:firstLine="0"/>
      </w:pPr>
      <w:r w:rsidRPr="0073081D">
        <w:lastRenderedPageBreak/>
        <w:drawing>
          <wp:inline distT="0" distB="0" distL="0" distR="0" wp14:anchorId="0AE8E542" wp14:editId="5A221375">
            <wp:extent cx="5777705" cy="3314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1021" cy="33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2DCD" w14:textId="188063E5" w:rsidR="0073081D" w:rsidRDefault="0073081D" w:rsidP="0073081D">
      <w:pPr>
        <w:pStyle w:val="Ttulo3"/>
        <w:numPr>
          <w:ilvl w:val="1"/>
          <w:numId w:val="31"/>
        </w:numPr>
      </w:pPr>
      <w:r>
        <w:t xml:space="preserve"> </w:t>
      </w:r>
      <w:bookmarkStart w:id="64" w:name="_Toc238915589"/>
      <w:r>
        <w:t>Experimento 4</w:t>
      </w:r>
      <w:bookmarkEnd w:id="64"/>
      <w:r>
        <w:t xml:space="preserve"> 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566F5" w14:paraId="21EDE968" w14:textId="77777777" w:rsidTr="00556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0F304FB" w14:textId="77777777" w:rsidR="005566F5" w:rsidRPr="005566F5" w:rsidRDefault="005566F5" w:rsidP="005566F5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5566F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// Experimento 4 </w:t>
            </w:r>
          </w:p>
          <w:p w14:paraId="2612C689" w14:textId="77777777" w:rsidR="005566F5" w:rsidRPr="005566F5" w:rsidRDefault="005566F5" w:rsidP="005566F5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5566F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// Seleccionar elementos utilizando diferentes tipos de selectores</w:t>
            </w:r>
          </w:p>
          <w:p w14:paraId="39574CD6" w14:textId="77777777" w:rsidR="005566F5" w:rsidRPr="005566F5" w:rsidRDefault="005566F5" w:rsidP="005566F5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5566F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5566F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title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5566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566F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document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5566F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querySelectorAll</w:t>
            </w:r>
            <w:proofErr w:type="spellEnd"/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"#</w:t>
            </w:r>
            <w:proofErr w:type="spellStart"/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titulo</w:t>
            </w:r>
            <w:proofErr w:type="spellEnd"/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652B8A20" w14:textId="77777777" w:rsidR="005566F5" w:rsidRPr="005566F5" w:rsidRDefault="005566F5" w:rsidP="005566F5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5566F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566F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clase</w:t>
            </w:r>
            <w:proofErr w:type="spellEnd"/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5566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566F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document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5566F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querySelectorAll</w:t>
            </w:r>
            <w:proofErr w:type="spellEnd"/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".</w:t>
            </w:r>
            <w:proofErr w:type="spellStart"/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favorito</w:t>
            </w:r>
            <w:proofErr w:type="spellEnd"/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525EEC67" w14:textId="77777777" w:rsidR="005566F5" w:rsidRPr="005566F5" w:rsidRDefault="005566F5" w:rsidP="005566F5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5566F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566F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etiqueta</w:t>
            </w:r>
            <w:proofErr w:type="spellEnd"/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5566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566F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document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5566F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querySelectorAll</w:t>
            </w:r>
            <w:proofErr w:type="spellEnd"/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proofErr w:type="spellStart"/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img</w:t>
            </w:r>
            <w:proofErr w:type="spellEnd"/>
            <w:r w:rsidRPr="005566F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1EA01226" w14:textId="77777777" w:rsidR="005566F5" w:rsidRPr="005566F5" w:rsidRDefault="005566F5" w:rsidP="005566F5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5566F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console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5566F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log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5566F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title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7DE4F067" w14:textId="77777777" w:rsidR="005566F5" w:rsidRPr="005566F5" w:rsidRDefault="005566F5" w:rsidP="005566F5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5566F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5566F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5566F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clase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508BE570" w14:textId="27B6AC33" w:rsidR="005566F5" w:rsidRPr="005566F5" w:rsidRDefault="005566F5" w:rsidP="005566F5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5566F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5566F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5566F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etiqueta</w:t>
            </w:r>
            <w:r w:rsidRPr="005566F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33F37015" w14:textId="77777777" w:rsidR="005566F5" w:rsidRPr="005566F5" w:rsidRDefault="005566F5" w:rsidP="005566F5"/>
    <w:p w14:paraId="5AB18A08" w14:textId="09695256" w:rsidR="0073081D" w:rsidRDefault="005566F5" w:rsidP="005566F5">
      <w:pPr>
        <w:ind w:firstLine="0"/>
      </w:pPr>
      <w:r w:rsidRPr="005566F5">
        <w:lastRenderedPageBreak/>
        <w:drawing>
          <wp:inline distT="0" distB="0" distL="0" distR="0" wp14:anchorId="28887207" wp14:editId="5FF0A6B2">
            <wp:extent cx="5810250" cy="3248997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6669" cy="325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826F" w14:textId="6282B57E" w:rsidR="005566F5" w:rsidRDefault="005566F5" w:rsidP="005566F5">
      <w:pPr>
        <w:pStyle w:val="Ttulo3"/>
        <w:numPr>
          <w:ilvl w:val="1"/>
          <w:numId w:val="31"/>
        </w:numPr>
      </w:pPr>
      <w:r>
        <w:t xml:space="preserve"> </w:t>
      </w:r>
      <w:bookmarkStart w:id="65" w:name="_Toc238915590"/>
      <w:r>
        <w:t>Experimento 5</w:t>
      </w:r>
      <w:bookmarkEnd w:id="65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566F5" w14:paraId="3B0DE9B1" w14:textId="77777777" w:rsidTr="00C24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6A247CC" w14:textId="77777777" w:rsidR="00C24A34" w:rsidRPr="00C24A34" w:rsidRDefault="00C24A34" w:rsidP="00C24A34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C24A3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// Experimento 5</w:t>
            </w:r>
          </w:p>
          <w:p w14:paraId="6AA90D36" w14:textId="77777777" w:rsidR="00C24A34" w:rsidRPr="00C24A34" w:rsidRDefault="00C24A34" w:rsidP="00C24A34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C24A3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// Seleccionar un elemento que cumpla </w:t>
            </w:r>
            <w:proofErr w:type="spellStart"/>
            <w:r w:rsidRPr="00C24A3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mas</w:t>
            </w:r>
            <w:proofErr w:type="spellEnd"/>
            <w:r w:rsidRPr="00C24A3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 de una </w:t>
            </w:r>
            <w:proofErr w:type="spellStart"/>
            <w:r w:rsidRPr="00C24A3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condicion</w:t>
            </w:r>
            <w:proofErr w:type="spellEnd"/>
          </w:p>
          <w:p w14:paraId="726CC1FB" w14:textId="77777777" w:rsidR="00C24A34" w:rsidRPr="00C24A34" w:rsidRDefault="00C24A34" w:rsidP="00C24A34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proofErr w:type="spellStart"/>
            <w:r w:rsidRPr="00C24A3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C24A3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favorito</w:t>
            </w:r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C24A3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C24A3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document</w:t>
            </w:r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C24A3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querySelectorAll</w:t>
            </w:r>
            <w:proofErr w:type="spellEnd"/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C24A3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 xml:space="preserve">".videojuegos </w:t>
            </w:r>
            <w:proofErr w:type="spellStart"/>
            <w:r w:rsidRPr="00C24A3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button</w:t>
            </w:r>
            <w:proofErr w:type="spellEnd"/>
            <w:r w:rsidRPr="00C24A3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0ECF2011" w14:textId="32B53B37" w:rsidR="005566F5" w:rsidRPr="00C24A34" w:rsidRDefault="00C24A34" w:rsidP="00C24A34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C24A3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C24A3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C24A3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favorito</w:t>
            </w:r>
            <w:r w:rsidRPr="00C24A3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12127DA7" w14:textId="77777777" w:rsidR="005566F5" w:rsidRDefault="005566F5" w:rsidP="005566F5"/>
    <w:p w14:paraId="5C824C94" w14:textId="68F00C8E" w:rsidR="005566F5" w:rsidRDefault="00C24A34" w:rsidP="00C24A34">
      <w:pPr>
        <w:ind w:firstLine="0"/>
      </w:pPr>
      <w:r w:rsidRPr="00C24A34">
        <w:drawing>
          <wp:inline distT="0" distB="0" distL="0" distR="0" wp14:anchorId="5C1E8BBC" wp14:editId="54C4BEDD">
            <wp:extent cx="5646822" cy="1676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770" cy="1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F69F" w14:textId="3A9DDB8D" w:rsidR="00C24A34" w:rsidRDefault="00C24A34" w:rsidP="00C24A34">
      <w:pPr>
        <w:pStyle w:val="Ttulo2"/>
        <w:numPr>
          <w:ilvl w:val="0"/>
          <w:numId w:val="31"/>
        </w:numPr>
      </w:pPr>
      <w:bookmarkStart w:id="66" w:name="_Toc238915591"/>
      <w:r>
        <w:lastRenderedPageBreak/>
        <w:t>Preguntas de Análisis</w:t>
      </w:r>
      <w:bookmarkEnd w:id="66"/>
    </w:p>
    <w:p w14:paraId="3BE0E038" w14:textId="0AE53BA7" w:rsidR="00C24A34" w:rsidRDefault="00C24A34" w:rsidP="00C24A34">
      <w:pPr>
        <w:pStyle w:val="Ttulo3"/>
        <w:numPr>
          <w:ilvl w:val="1"/>
          <w:numId w:val="31"/>
        </w:numPr>
      </w:pPr>
      <w:r>
        <w:t xml:space="preserve"> </w:t>
      </w:r>
      <w:bookmarkStart w:id="67" w:name="_Toc238915592"/>
      <w:r w:rsidRPr="00C24A34">
        <w:t>¿Cuál es la diferencia entre seleccionar por ID y seleccionar por clase?</w:t>
      </w:r>
      <w:bookmarkEnd w:id="67"/>
    </w:p>
    <w:p w14:paraId="11094B32" w14:textId="6694CDB3" w:rsidR="00C24A34" w:rsidRDefault="00C24A34" w:rsidP="00C24A34">
      <w:r>
        <w:t xml:space="preserve">Para </w:t>
      </w:r>
      <w:proofErr w:type="spellStart"/>
      <w:r>
        <w:t>mi</w:t>
      </w:r>
      <w:proofErr w:type="spellEnd"/>
      <w:r>
        <w:t xml:space="preserve"> la principal diferencia es que si tu seleccionas por id solo seleccionaras un elemento único es útil si quieres hacer un cambio o seleccionar un elemento </w:t>
      </w:r>
      <w:proofErr w:type="spellStart"/>
      <w:r>
        <w:t>especifico</w:t>
      </w:r>
      <w:proofErr w:type="spellEnd"/>
      <w:r>
        <w:t xml:space="preserve">, mientras que con la clase puedes seleccionar 1 o </w:t>
      </w:r>
      <w:r w:rsidR="003C679F">
        <w:t>múltiples</w:t>
      </w:r>
      <w:r>
        <w:t xml:space="preserve"> elementos es útil para realizar cambios en las clases del </w:t>
      </w:r>
      <w:r w:rsidR="003C679F">
        <w:t>CSS o una selección de múltiples elementos.</w:t>
      </w:r>
    </w:p>
    <w:p w14:paraId="377E0E1A" w14:textId="07FB70D5" w:rsidR="003C679F" w:rsidRDefault="003C679F" w:rsidP="003C679F">
      <w:pPr>
        <w:pStyle w:val="Ttulo3"/>
        <w:numPr>
          <w:ilvl w:val="1"/>
          <w:numId w:val="31"/>
        </w:numPr>
      </w:pPr>
      <w:r>
        <w:t xml:space="preserve">   </w:t>
      </w:r>
      <w:bookmarkStart w:id="68" w:name="_Toc238915593"/>
      <w:r w:rsidRPr="003C679F">
        <w:t>¿Qué método utilizarías cuando necesitas seleccionar muchos elementos?</w:t>
      </w:r>
      <w:bookmarkEnd w:id="68"/>
    </w:p>
    <w:p w14:paraId="1108CCB0" w14:textId="07482602" w:rsidR="003C679F" w:rsidRDefault="003C679F" w:rsidP="003C679F">
      <w:r>
        <w:t xml:space="preserve">Si los elementos comparten una clase yo usaría </w:t>
      </w:r>
      <w:proofErr w:type="spellStart"/>
      <w:r>
        <w:t>getElementByClassName</w:t>
      </w:r>
      <w:proofErr w:type="spellEnd"/>
      <w:r>
        <w:t xml:space="preserve">, pero si se requiere algo más específico utilizaría el </w:t>
      </w:r>
      <w:proofErr w:type="spellStart"/>
      <w:r>
        <w:t>querySelectorAll</w:t>
      </w:r>
      <w:proofErr w:type="spellEnd"/>
      <w:r>
        <w:t xml:space="preserve">. </w:t>
      </w:r>
    </w:p>
    <w:p w14:paraId="7B4C8400" w14:textId="3919D953" w:rsidR="003C679F" w:rsidRDefault="003C679F" w:rsidP="003C679F">
      <w:pPr>
        <w:pStyle w:val="Ttulo3"/>
        <w:numPr>
          <w:ilvl w:val="1"/>
          <w:numId w:val="31"/>
        </w:numPr>
      </w:pPr>
      <w:r>
        <w:t xml:space="preserve"> </w:t>
      </w:r>
      <w:bookmarkStart w:id="69" w:name="_Toc238915594"/>
      <w:r w:rsidRPr="003C679F">
        <w:t xml:space="preserve">¿Qué diferencia </w:t>
      </w:r>
      <w:proofErr w:type="spellStart"/>
      <w:r w:rsidRPr="003C679F">
        <w:t>encontraste</w:t>
      </w:r>
      <w:proofErr w:type="spellEnd"/>
      <w:r w:rsidRPr="003C679F">
        <w:t xml:space="preserve"> entre </w:t>
      </w:r>
      <w:proofErr w:type="spellStart"/>
      <w:r w:rsidRPr="003C679F">
        <w:t>querySelector</w:t>
      </w:r>
      <w:proofErr w:type="spellEnd"/>
      <w:r w:rsidRPr="003C679F">
        <w:t>() y </w:t>
      </w:r>
      <w:proofErr w:type="spellStart"/>
      <w:r w:rsidRPr="003C679F">
        <w:t>querySelectorAll</w:t>
      </w:r>
      <w:proofErr w:type="spellEnd"/>
      <w:r w:rsidRPr="003C679F">
        <w:t>()?</w:t>
      </w:r>
      <w:bookmarkEnd w:id="69"/>
      <w:r w:rsidRPr="003C679F">
        <w:t> </w:t>
      </w:r>
    </w:p>
    <w:p w14:paraId="03BBFED7" w14:textId="557D1215" w:rsidR="003C679F" w:rsidRDefault="003C679F" w:rsidP="003C679F">
      <w:r>
        <w:t xml:space="preserve">La principal diferencia que encontré fue la cantidad de elementos que devuelve cada uno. </w:t>
      </w:r>
    </w:p>
    <w:p w14:paraId="34DDBFE7" w14:textId="17A25A37" w:rsidR="003C679F" w:rsidRDefault="003C679F" w:rsidP="003C679F">
      <w:proofErr w:type="spellStart"/>
      <w:r>
        <w:t>querySelector</w:t>
      </w:r>
      <w:proofErr w:type="spellEnd"/>
      <w:r>
        <w:t xml:space="preserve">() devuelve únicamente el primer elemento que coincide, mientras que con </w:t>
      </w:r>
      <w:proofErr w:type="spellStart"/>
      <w:r>
        <w:t>querySelectorAll</w:t>
      </w:r>
      <w:proofErr w:type="spellEnd"/>
      <w:r>
        <w:t xml:space="preserve"> devuelve todos los elementos que coincidan.</w:t>
      </w:r>
    </w:p>
    <w:p w14:paraId="1E3F731E" w14:textId="3181F644" w:rsidR="003C679F" w:rsidRDefault="003C679F" w:rsidP="003C679F">
      <w:pPr>
        <w:pStyle w:val="Ttulo3"/>
        <w:numPr>
          <w:ilvl w:val="1"/>
          <w:numId w:val="31"/>
        </w:numPr>
      </w:pPr>
      <w:r>
        <w:t xml:space="preserve"> </w:t>
      </w:r>
      <w:bookmarkStart w:id="70" w:name="_Toc238915595"/>
      <w:r w:rsidRPr="003C679F">
        <w:t>¿Qué método te parece más flexible? ¿Por qué?</w:t>
      </w:r>
      <w:bookmarkEnd w:id="70"/>
      <w:r w:rsidRPr="003C679F">
        <w:t> </w:t>
      </w:r>
    </w:p>
    <w:p w14:paraId="3773E763" w14:textId="31BBFBA7" w:rsidR="003C679F" w:rsidRDefault="002009B4" w:rsidP="003C679F">
      <w:r>
        <w:t xml:space="preserve">Según lo investigado el método </w:t>
      </w:r>
      <w:proofErr w:type="spellStart"/>
      <w:r>
        <w:t>mas</w:t>
      </w:r>
      <w:proofErr w:type="spellEnd"/>
      <w:r>
        <w:t xml:space="preserve"> flexible </w:t>
      </w:r>
      <w:proofErr w:type="gramStart"/>
      <w:r>
        <w:t>seria</w:t>
      </w:r>
      <w:proofErr w:type="gramEnd"/>
      <w:r>
        <w:t xml:space="preserve"> el </w:t>
      </w:r>
      <w:proofErr w:type="spellStart"/>
      <w:r>
        <w:t>querySelectorAll</w:t>
      </w:r>
      <w:proofErr w:type="spellEnd"/>
      <w:r>
        <w:t>() porque nos permite utilizar selectores CSS y seleccionar varios elementos al mismo tiempo.</w:t>
      </w:r>
    </w:p>
    <w:p w14:paraId="2EDC18FD" w14:textId="578EFB3B" w:rsidR="002009B4" w:rsidRDefault="002009B4" w:rsidP="002009B4">
      <w:pPr>
        <w:pStyle w:val="Ttulo3"/>
        <w:numPr>
          <w:ilvl w:val="1"/>
          <w:numId w:val="31"/>
        </w:numPr>
      </w:pPr>
      <w:r>
        <w:lastRenderedPageBreak/>
        <w:t xml:space="preserve"> </w:t>
      </w:r>
      <w:bookmarkStart w:id="71" w:name="_Toc238915596"/>
      <w:r w:rsidRPr="002009B4">
        <w:t>¿Qué método te parece más sencillo? ¿Por qué?</w:t>
      </w:r>
      <w:bookmarkEnd w:id="71"/>
      <w:r w:rsidRPr="002009B4">
        <w:t> </w:t>
      </w:r>
    </w:p>
    <w:p w14:paraId="3EED424C" w14:textId="5C75128B" w:rsidR="002009B4" w:rsidRDefault="002009B4" w:rsidP="002009B4">
      <w:r>
        <w:t xml:space="preserve">Para mí el método </w:t>
      </w:r>
      <w:proofErr w:type="spellStart"/>
      <w:r>
        <w:t>mas</w:t>
      </w:r>
      <w:proofErr w:type="spellEnd"/>
      <w:r>
        <w:t xml:space="preserve"> sencillo de utilizar es </w:t>
      </w:r>
      <w:proofErr w:type="spellStart"/>
      <w:r>
        <w:t>getElementById</w:t>
      </w:r>
      <w:proofErr w:type="spellEnd"/>
      <w:r>
        <w:t xml:space="preserve"> porque solamente necesito conocer el ID del elemento que deseo seleccionar.</w:t>
      </w:r>
    </w:p>
    <w:p w14:paraId="6D83E8B3" w14:textId="43B4332D" w:rsidR="002009B4" w:rsidRDefault="002009B4" w:rsidP="002009B4">
      <w:pPr>
        <w:pStyle w:val="Ttulo3"/>
        <w:numPr>
          <w:ilvl w:val="1"/>
          <w:numId w:val="31"/>
        </w:numPr>
      </w:pPr>
      <w:r>
        <w:t xml:space="preserve"> </w:t>
      </w:r>
      <w:bookmarkStart w:id="72" w:name="_Toc238915597"/>
      <w:r w:rsidRPr="002009B4">
        <w:t>¿Todos los métodos devuelven el mismo tipo de resultado?</w:t>
      </w:r>
      <w:bookmarkEnd w:id="72"/>
      <w:r w:rsidRPr="002009B4">
        <w:t> </w:t>
      </w:r>
    </w:p>
    <w:p w14:paraId="1A6F1465" w14:textId="488153E5" w:rsidR="002009B4" w:rsidRDefault="002009B4" w:rsidP="002009B4">
      <w:r>
        <w:t xml:space="preserve">No necesariamente los métodos </w:t>
      </w:r>
      <w:proofErr w:type="spellStart"/>
      <w:r>
        <w:t>getElementById</w:t>
      </w:r>
      <w:proofErr w:type="spellEnd"/>
      <w:r>
        <w:t xml:space="preserve">, </w:t>
      </w:r>
      <w:proofErr w:type="spellStart"/>
      <w:r>
        <w:t>querySelector</w:t>
      </w:r>
      <w:proofErr w:type="spellEnd"/>
      <w:r>
        <w:t xml:space="preserve"> devuelven un elemento individual, los métodos </w:t>
      </w:r>
      <w:proofErr w:type="spellStart"/>
      <w:r>
        <w:t>getElementByClassName</w:t>
      </w:r>
      <w:proofErr w:type="spellEnd"/>
      <w:r>
        <w:t xml:space="preserve">, </w:t>
      </w:r>
      <w:proofErr w:type="spellStart"/>
      <w:r>
        <w:t>getElementByTagName</w:t>
      </w:r>
      <w:proofErr w:type="spellEnd"/>
      <w:r>
        <w:t xml:space="preserve"> devuelven un </w:t>
      </w:r>
      <w:proofErr w:type="spellStart"/>
      <w:r>
        <w:t>HTMLCollection</w:t>
      </w:r>
      <w:proofErr w:type="spellEnd"/>
      <w:r>
        <w:t xml:space="preserve"> y </w:t>
      </w:r>
      <w:proofErr w:type="spellStart"/>
      <w:r>
        <w:t>querySelectorAll</w:t>
      </w:r>
      <w:proofErr w:type="spellEnd"/>
      <w:r>
        <w:t xml:space="preserve"> devuelve un </w:t>
      </w:r>
      <w:proofErr w:type="spellStart"/>
      <w:r>
        <w:t>NodeList</w:t>
      </w:r>
      <w:proofErr w:type="spellEnd"/>
      <w:r>
        <w:t>.</w:t>
      </w:r>
    </w:p>
    <w:p w14:paraId="537D2AE2" w14:textId="21EA9804" w:rsidR="002009B4" w:rsidRDefault="002009B4" w:rsidP="002009B4">
      <w:pPr>
        <w:pStyle w:val="Ttulo3"/>
        <w:numPr>
          <w:ilvl w:val="1"/>
          <w:numId w:val="31"/>
        </w:numPr>
      </w:pPr>
      <w:r>
        <w:t xml:space="preserve"> </w:t>
      </w:r>
      <w:bookmarkStart w:id="73" w:name="_Toc238915598"/>
      <w:r w:rsidRPr="002009B4">
        <w:t>¿Qué sucede si no existe el elemento que estás buscando?</w:t>
      </w:r>
      <w:bookmarkEnd w:id="73"/>
    </w:p>
    <w:p w14:paraId="30AC8ADE" w14:textId="6F1BB5C3" w:rsidR="002009B4" w:rsidRDefault="002009B4" w:rsidP="002009B4">
      <w:r>
        <w:t>Depende del método que estemos utilizando, si el método que usamos es:</w:t>
      </w:r>
    </w:p>
    <w:p w14:paraId="344E3019" w14:textId="60B58FBE" w:rsidR="002009B4" w:rsidRDefault="002009B4" w:rsidP="002009B4">
      <w:proofErr w:type="spellStart"/>
      <w:r>
        <w:t>getElementById</w:t>
      </w:r>
      <w:proofErr w:type="spellEnd"/>
      <w:r>
        <w:t xml:space="preserve"> y el </w:t>
      </w:r>
      <w:proofErr w:type="spellStart"/>
      <w:r>
        <w:t>querySelector</w:t>
      </w:r>
      <w:proofErr w:type="spellEnd"/>
      <w:r>
        <w:t xml:space="preserve"> devuelven </w:t>
      </w:r>
      <w:proofErr w:type="spellStart"/>
      <w:r>
        <w:t>null</w:t>
      </w:r>
      <w:proofErr w:type="spellEnd"/>
      <w:r>
        <w:t xml:space="preserve">; pero si el método es </w:t>
      </w:r>
      <w:proofErr w:type="spellStart"/>
      <w:r>
        <w:t>getElementByClassName</w:t>
      </w:r>
      <w:proofErr w:type="spellEnd"/>
      <w:r>
        <w:t xml:space="preserve">, </w:t>
      </w:r>
      <w:proofErr w:type="spellStart"/>
      <w:r>
        <w:t>getElementByTagName</w:t>
      </w:r>
      <w:proofErr w:type="spellEnd"/>
      <w:r>
        <w:t xml:space="preserve"> y </w:t>
      </w:r>
      <w:proofErr w:type="spellStart"/>
      <w:r>
        <w:t>querySelectorAll</w:t>
      </w:r>
      <w:proofErr w:type="spellEnd"/>
      <w:r>
        <w:t xml:space="preserve"> devuelven una colección vacía.</w:t>
      </w:r>
    </w:p>
    <w:p w14:paraId="139100F7" w14:textId="652FCD33" w:rsidR="002009B4" w:rsidRDefault="002009B4" w:rsidP="002009B4">
      <w:pPr>
        <w:pStyle w:val="Ttulo3"/>
        <w:numPr>
          <w:ilvl w:val="1"/>
          <w:numId w:val="31"/>
        </w:numPr>
      </w:pPr>
      <w:r>
        <w:t xml:space="preserve"> </w:t>
      </w:r>
      <w:bookmarkStart w:id="74" w:name="_Toc238915599"/>
      <w:r w:rsidRPr="002009B4">
        <w:t>¿Por qué es importante conocer los selectores CSS para trabajar con JavaScript?</w:t>
      </w:r>
      <w:bookmarkEnd w:id="74"/>
    </w:p>
    <w:p w14:paraId="76B02DB2" w14:textId="60416F2E" w:rsidR="002009B4" w:rsidRDefault="00931B8E" w:rsidP="002009B4">
      <w:r>
        <w:t xml:space="preserve">Creería que son importantes porque nos permite realizar búsquedas </w:t>
      </w:r>
      <w:proofErr w:type="spellStart"/>
      <w:r>
        <w:t>mas</w:t>
      </w:r>
      <w:proofErr w:type="spellEnd"/>
      <w:r>
        <w:t xml:space="preserve"> especificas dentro del HTML y también podemos aprovechar los mismos selectores desde JavaScript para encontrar elementos. </w:t>
      </w:r>
    </w:p>
    <w:p w14:paraId="270151F6" w14:textId="08B5EAB8" w:rsidR="00931B8E" w:rsidRDefault="00B76A9D" w:rsidP="00B76A9D">
      <w:pPr>
        <w:pStyle w:val="Ttulo3"/>
        <w:numPr>
          <w:ilvl w:val="1"/>
          <w:numId w:val="31"/>
        </w:numPr>
      </w:pPr>
      <w:r>
        <w:lastRenderedPageBreak/>
        <w:t xml:space="preserve"> </w:t>
      </w:r>
      <w:bookmarkStart w:id="75" w:name="_Toc238915600"/>
      <w:r w:rsidRPr="00B76A9D">
        <w:t>¿En qué situación utilizarías </w:t>
      </w:r>
      <w:proofErr w:type="spellStart"/>
      <w:r w:rsidRPr="00B76A9D">
        <w:t>getElementsByTagName</w:t>
      </w:r>
      <w:proofErr w:type="spellEnd"/>
      <w:r w:rsidRPr="00B76A9D">
        <w:t>()?</w:t>
      </w:r>
      <w:bookmarkEnd w:id="75"/>
      <w:r w:rsidRPr="00B76A9D">
        <w:t> </w:t>
      </w:r>
    </w:p>
    <w:p w14:paraId="2B3FBFC9" w14:textId="07ADE509" w:rsidR="00B76A9D" w:rsidRDefault="005F5885" w:rsidP="00B76A9D">
      <w:r>
        <w:t>Yo lo utilizaría cuando necesite obtener todos los elementos de una determinada etiqueta, por ejemplo, una imagen o un botón, para hacer una modificación o guardar los valores de estos elementos.</w:t>
      </w:r>
    </w:p>
    <w:p w14:paraId="77A88812" w14:textId="02CB5993" w:rsidR="005F5885" w:rsidRDefault="005F5885" w:rsidP="005F5885">
      <w:pPr>
        <w:pStyle w:val="Ttulo3"/>
        <w:numPr>
          <w:ilvl w:val="1"/>
          <w:numId w:val="31"/>
        </w:numPr>
      </w:pPr>
      <w:r>
        <w:t xml:space="preserve"> </w:t>
      </w:r>
      <w:bookmarkStart w:id="76" w:name="_Toc238915601"/>
      <w:r w:rsidRPr="005F5885">
        <w:t>¿En qué situación preferirías </w:t>
      </w:r>
      <w:proofErr w:type="spellStart"/>
      <w:r w:rsidRPr="005F5885">
        <w:t>querySelectorAll</w:t>
      </w:r>
      <w:proofErr w:type="spellEnd"/>
      <w:r w:rsidRPr="005F5885">
        <w:t>()?</w:t>
      </w:r>
      <w:bookmarkEnd w:id="76"/>
    </w:p>
    <w:p w14:paraId="5F4B3462" w14:textId="3C6995F0" w:rsidR="005F5885" w:rsidRDefault="005F5885" w:rsidP="005F5885">
      <w:r>
        <w:t xml:space="preserve">Según lo investigado creería que yo lo utilizaría cuando necesite seleccionar varios elementos, pero con condiciones especificas </w:t>
      </w:r>
    </w:p>
    <w:p w14:paraId="449D6BE9" w14:textId="04356E27" w:rsidR="005F5885" w:rsidRDefault="005F5885" w:rsidP="005F5885">
      <w:pPr>
        <w:pStyle w:val="Ttulo2"/>
        <w:numPr>
          <w:ilvl w:val="0"/>
          <w:numId w:val="31"/>
        </w:numPr>
      </w:pPr>
      <w:bookmarkStart w:id="77" w:name="_Toc238915602"/>
      <w:r>
        <w:t>Reto Investigativo</w:t>
      </w:r>
      <w:bookmarkEnd w:id="77"/>
    </w:p>
    <w:p w14:paraId="050C18D7" w14:textId="19721154" w:rsidR="005F5885" w:rsidRDefault="005F5885" w:rsidP="005F5885">
      <w:r>
        <w:t xml:space="preserve">Un compañero afirma: </w:t>
      </w:r>
    </w:p>
    <w:p w14:paraId="18DE0BB3" w14:textId="558A0B64" w:rsidR="005F5885" w:rsidRDefault="005F5885" w:rsidP="005F5885">
      <w:r>
        <w:t xml:space="preserve">“Con </w:t>
      </w:r>
      <w:proofErr w:type="spellStart"/>
      <w:r>
        <w:t>getElementById</w:t>
      </w:r>
      <w:proofErr w:type="spellEnd"/>
      <w:r>
        <w:t>() es suficiente para trabajar con el DOM, porque todos los elementos importantes pueden tener un ID.”</w:t>
      </w:r>
    </w:p>
    <w:p w14:paraId="5F8F579E" w14:textId="6666C984" w:rsidR="005F5885" w:rsidRDefault="005F5885" w:rsidP="005F5885">
      <w:r>
        <w:t>¿</w:t>
      </w:r>
      <w:proofErr w:type="spellStart"/>
      <w:r>
        <w:t>Estas</w:t>
      </w:r>
      <w:proofErr w:type="spellEnd"/>
      <w:r>
        <w:t xml:space="preserve"> de acuerdo? </w:t>
      </w:r>
    </w:p>
    <w:p w14:paraId="132BF00F" w14:textId="505DA713" w:rsidR="005F5885" w:rsidRDefault="005F5885" w:rsidP="005F5885">
      <w:r>
        <w:t>Argumenta tu respuesta utilizando lo aprendido durante la investigación.</w:t>
      </w:r>
    </w:p>
    <w:p w14:paraId="028D5EE3" w14:textId="68BB5D19" w:rsidR="00556FB5" w:rsidRDefault="00556FB5" w:rsidP="00556FB5">
      <w:pPr>
        <w:pStyle w:val="Ttulo3"/>
        <w:numPr>
          <w:ilvl w:val="1"/>
          <w:numId w:val="31"/>
        </w:numPr>
      </w:pPr>
      <w:r>
        <w:t xml:space="preserve"> </w:t>
      </w:r>
      <w:bookmarkStart w:id="78" w:name="_Toc238915603"/>
      <w:r>
        <w:t>Respuesta</w:t>
      </w:r>
      <w:bookmarkEnd w:id="78"/>
    </w:p>
    <w:p w14:paraId="599AA040" w14:textId="5D521A23" w:rsidR="00556FB5" w:rsidRDefault="00556FB5" w:rsidP="00556FB5">
      <w:r>
        <w:t xml:space="preserve">Posible si </w:t>
      </w:r>
      <w:proofErr w:type="spellStart"/>
      <w:proofErr w:type="gramStart"/>
      <w:r>
        <w:t>seria</w:t>
      </w:r>
      <w:proofErr w:type="spellEnd"/>
      <w:proofErr w:type="gramEnd"/>
      <w:r>
        <w:t xml:space="preserve"> pero no </w:t>
      </w:r>
      <w:proofErr w:type="spellStart"/>
      <w:r>
        <w:t>seria</w:t>
      </w:r>
      <w:proofErr w:type="spellEnd"/>
      <w:r>
        <w:t xml:space="preserve"> lo </w:t>
      </w:r>
      <w:proofErr w:type="spellStart"/>
      <w:r>
        <w:t>mas</w:t>
      </w:r>
      <w:proofErr w:type="spellEnd"/>
      <w:r>
        <w:t xml:space="preserve"> apropiado, porque este elemento se utiliza para encontrar un elemento especifico; </w:t>
      </w:r>
      <w:r w:rsidR="000F519E">
        <w:t xml:space="preserve">por ejemplo si hay 10 botones que realizan funciones similares seria </w:t>
      </w:r>
      <w:proofErr w:type="spellStart"/>
      <w:r w:rsidR="000F519E">
        <w:t>mas</w:t>
      </w:r>
      <w:proofErr w:type="spellEnd"/>
      <w:r w:rsidR="000F519E">
        <w:t xml:space="preserve"> sencillo usar una misma clase para todos ellos, si usamos un </w:t>
      </w:r>
      <w:proofErr w:type="spellStart"/>
      <w:r w:rsidR="000F519E">
        <w:t>querySelectorAll</w:t>
      </w:r>
      <w:proofErr w:type="spellEnd"/>
      <w:r w:rsidR="000F519E">
        <w:t xml:space="preserve"> o un </w:t>
      </w:r>
      <w:proofErr w:type="spellStart"/>
      <w:r w:rsidR="000F519E">
        <w:t>getElementByClassName</w:t>
      </w:r>
      <w:proofErr w:type="spellEnd"/>
      <w:r w:rsidR="000F519E">
        <w:t xml:space="preserve"> seria </w:t>
      </w:r>
      <w:proofErr w:type="spellStart"/>
      <w:r w:rsidR="000F519E">
        <w:t>mas</w:t>
      </w:r>
      <w:proofErr w:type="spellEnd"/>
      <w:r w:rsidR="000F519E">
        <w:t xml:space="preserve"> practico hacer una selección o un posible cambio.</w:t>
      </w:r>
    </w:p>
    <w:p w14:paraId="68F2FAFF" w14:textId="0C1A8CDC" w:rsidR="000F519E" w:rsidRDefault="000F519E" w:rsidP="00556FB5">
      <w:r>
        <w:lastRenderedPageBreak/>
        <w:t xml:space="preserve">Por lo tanto, considero que el </w:t>
      </w:r>
      <w:proofErr w:type="spellStart"/>
      <w:r>
        <w:t>getElementById</w:t>
      </w:r>
      <w:proofErr w:type="spellEnd"/>
      <w:r>
        <w:t xml:space="preserve"> es importante, pero este solamente es una de las diferentes herramientas que tenemos para trabajar con el DOM.</w:t>
      </w:r>
    </w:p>
    <w:p w14:paraId="21BE7331" w14:textId="5D27EF67" w:rsidR="000F519E" w:rsidRDefault="00A52FC4" w:rsidP="00A52FC4">
      <w:pPr>
        <w:pStyle w:val="Ttulo2"/>
        <w:numPr>
          <w:ilvl w:val="0"/>
          <w:numId w:val="31"/>
        </w:numPr>
      </w:pPr>
      <w:bookmarkStart w:id="79" w:name="_Toc238915604"/>
      <w:r>
        <w:t>Reto Practico</w:t>
      </w:r>
      <w:bookmarkEnd w:id="79"/>
      <w:r>
        <w:t xml:space="preserve"> </w:t>
      </w:r>
    </w:p>
    <w:p w14:paraId="1970D119" w14:textId="5B437BC6" w:rsidR="00A52FC4" w:rsidRDefault="007E10FD" w:rsidP="00A52FC4">
      <w:r>
        <w:t xml:space="preserve">Para este reto le solicite a la IA que me generará un HTML y CSS siguiendo las indicaciones del taller, para poder hacer los </w:t>
      </w:r>
      <w:r w:rsidR="00DD0C47">
        <w:t>respectivos requerimientos:</w:t>
      </w:r>
    </w:p>
    <w:p w14:paraId="23588DCD" w14:textId="52FB9DDC" w:rsidR="00B83D5F" w:rsidRPr="00B83D5F" w:rsidRDefault="00DD0C47" w:rsidP="00B83D5F">
      <w:pPr>
        <w:pStyle w:val="Ttulo3"/>
        <w:numPr>
          <w:ilvl w:val="1"/>
          <w:numId w:val="31"/>
        </w:numPr>
      </w:pPr>
      <w:bookmarkStart w:id="80" w:name="_Toc238915605"/>
      <w:r>
        <w:t>Encontrar un elemento específico.</w:t>
      </w:r>
      <w:bookmarkEnd w:id="80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D0C47" w14:paraId="23788559" w14:textId="77777777" w:rsidTr="00D77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901670B" w14:textId="77777777" w:rsidR="00D7788F" w:rsidRPr="00D7788F" w:rsidRDefault="00D7788F" w:rsidP="00D7788F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D7788F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// Encontrar un elemento especifico </w:t>
            </w:r>
          </w:p>
          <w:p w14:paraId="65DAC4EB" w14:textId="77777777" w:rsidR="00D7788F" w:rsidRPr="00D7788F" w:rsidRDefault="00D7788F" w:rsidP="00D7788F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proofErr w:type="spellStart"/>
            <w:r w:rsidRPr="00D7788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D7788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titulo</w:t>
            </w:r>
            <w:proofErr w:type="spellEnd"/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D7788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D7788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document</w:t>
            </w:r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D7788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getElementById</w:t>
            </w:r>
            <w:proofErr w:type="spellEnd"/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D7788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"titulo-principal"</w:t>
            </w:r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69B36D64" w14:textId="161D7FE3" w:rsidR="00DD0C47" w:rsidRPr="00D7788F" w:rsidRDefault="00D7788F" w:rsidP="00D7788F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D7788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D7788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D7788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titulo</w:t>
            </w:r>
            <w:r w:rsidRPr="00D7788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25AF5138" w14:textId="77777777" w:rsidR="00D7788F" w:rsidRDefault="00D7788F" w:rsidP="00D7788F">
      <w:pPr>
        <w:ind w:firstLine="0"/>
      </w:pPr>
    </w:p>
    <w:p w14:paraId="407C3670" w14:textId="5ECAD08B" w:rsidR="00DD0C47" w:rsidRPr="00DD0C47" w:rsidRDefault="00D7788F" w:rsidP="00D7788F">
      <w:pPr>
        <w:ind w:firstLine="0"/>
      </w:pPr>
      <w:r w:rsidRPr="00D7788F">
        <w:drawing>
          <wp:inline distT="0" distB="0" distL="0" distR="0" wp14:anchorId="1E91CB84" wp14:editId="6C3791C6">
            <wp:extent cx="5595935" cy="714375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189" cy="72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3C29" w14:textId="597C8BF8" w:rsidR="005F5885" w:rsidRDefault="00DD0C47" w:rsidP="00DD0C47">
      <w:pPr>
        <w:pStyle w:val="Ttulo3"/>
        <w:numPr>
          <w:ilvl w:val="1"/>
          <w:numId w:val="31"/>
        </w:numPr>
      </w:pPr>
      <w:bookmarkStart w:id="81" w:name="_Toc238915606"/>
      <w:r>
        <w:t>Encontrar varios elementos.</w:t>
      </w:r>
      <w:bookmarkEnd w:id="81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D0C47" w14:paraId="7EB569B9" w14:textId="77777777" w:rsidTr="0048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D04743E" w14:textId="77777777" w:rsidR="00FA2F60" w:rsidRPr="00FA2F60" w:rsidRDefault="00FA2F60" w:rsidP="00FA2F60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FA2F6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//Encontrar varios elementos </w:t>
            </w:r>
          </w:p>
          <w:p w14:paraId="5EEC588C" w14:textId="77777777" w:rsidR="00FA2F60" w:rsidRPr="00FA2F60" w:rsidRDefault="00FA2F60" w:rsidP="00FA2F60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proofErr w:type="spellStart"/>
            <w:r w:rsidRPr="00FA2F6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FA2F6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elementos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FA2F6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FA2F6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document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FA2F6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querySelectorAll</w:t>
            </w:r>
            <w:proofErr w:type="spellEnd"/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FA2F6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".</w:t>
            </w:r>
            <w:proofErr w:type="spellStart"/>
            <w:r w:rsidRPr="00FA2F6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categoria</w:t>
            </w:r>
            <w:proofErr w:type="spellEnd"/>
            <w:r w:rsidRPr="00FA2F6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64C54358" w14:textId="6862AD03" w:rsidR="00DD0C47" w:rsidRPr="004820D4" w:rsidRDefault="00FA2F60" w:rsidP="004820D4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FA2F6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FA2F6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FA2F6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elementos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60F77176" w14:textId="77777777" w:rsidR="00FA2F60" w:rsidRDefault="00FA2F60" w:rsidP="004820D4">
      <w:pPr>
        <w:ind w:firstLine="0"/>
      </w:pPr>
    </w:p>
    <w:p w14:paraId="1D0C7121" w14:textId="575E8A96" w:rsidR="004820D4" w:rsidRDefault="004820D4" w:rsidP="004820D4">
      <w:pPr>
        <w:ind w:firstLine="0"/>
      </w:pPr>
      <w:r w:rsidRPr="004820D4">
        <w:drawing>
          <wp:inline distT="0" distB="0" distL="0" distR="0" wp14:anchorId="3C0A5552" wp14:editId="05D1F892">
            <wp:extent cx="5612444" cy="988493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444" cy="98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481B" w14:textId="1497E974" w:rsidR="00DD0C47" w:rsidRDefault="00DD0C47" w:rsidP="00DD0C47">
      <w:pPr>
        <w:pStyle w:val="Ttulo3"/>
        <w:numPr>
          <w:ilvl w:val="1"/>
          <w:numId w:val="31"/>
        </w:numPr>
      </w:pPr>
      <w:bookmarkStart w:id="82" w:name="_Toc238915607"/>
      <w:r>
        <w:lastRenderedPageBreak/>
        <w:t>Encontrar elementos por clase.</w:t>
      </w:r>
      <w:bookmarkEnd w:id="82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D0C47" w14:paraId="764B2F95" w14:textId="77777777" w:rsidTr="00FA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AA91124" w14:textId="77777777" w:rsidR="00FA2F60" w:rsidRPr="00FA2F60" w:rsidRDefault="00FA2F60" w:rsidP="00FA2F60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FA2F6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//Encontrar elementos por clase</w:t>
            </w:r>
          </w:p>
          <w:p w14:paraId="2303701D" w14:textId="77777777" w:rsidR="00FA2F60" w:rsidRPr="00FA2F60" w:rsidRDefault="00FA2F60" w:rsidP="00FA2F60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proofErr w:type="spellStart"/>
            <w:r w:rsidRPr="00FA2F6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FA2F6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clases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r w:rsidRPr="00FA2F6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FA2F6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document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FA2F6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getElementsByClassName</w:t>
            </w:r>
            <w:proofErr w:type="spellEnd"/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FA2F6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"juego-</w:t>
            </w:r>
            <w:proofErr w:type="spellStart"/>
            <w:r w:rsidRPr="00FA2F6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titulo</w:t>
            </w:r>
            <w:proofErr w:type="spellEnd"/>
            <w:r w:rsidRPr="00FA2F6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  <w:p w14:paraId="44F496D4" w14:textId="47D675D0" w:rsidR="00DD0C47" w:rsidRPr="00FA2F60" w:rsidRDefault="00FA2F60" w:rsidP="00FA2F60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FA2F6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FA2F6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r w:rsidRPr="00FA2F6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clases</w:t>
            </w:r>
            <w:r w:rsidRPr="00FA2F6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08367F21" w14:textId="77777777" w:rsidR="00FA2F60" w:rsidRDefault="00FA2F60" w:rsidP="00FA2F60">
      <w:pPr>
        <w:ind w:firstLine="0"/>
      </w:pPr>
    </w:p>
    <w:p w14:paraId="17E7F523" w14:textId="09727D1D" w:rsidR="00DD0C47" w:rsidRDefault="00FA2F60" w:rsidP="00FA2F60">
      <w:pPr>
        <w:ind w:firstLine="0"/>
      </w:pPr>
      <w:r w:rsidRPr="00FA2F60">
        <w:drawing>
          <wp:inline distT="0" distB="0" distL="0" distR="0" wp14:anchorId="727A8C9B" wp14:editId="6FA21854">
            <wp:extent cx="5611062" cy="1019175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5505" cy="10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800B" w14:textId="7CE7599C" w:rsidR="00DD0C47" w:rsidRDefault="00DD0C47" w:rsidP="00DD0C47">
      <w:pPr>
        <w:pStyle w:val="Ttulo3"/>
        <w:numPr>
          <w:ilvl w:val="1"/>
          <w:numId w:val="31"/>
        </w:numPr>
      </w:pPr>
      <w:bookmarkStart w:id="83" w:name="_Toc238915608"/>
      <w:r>
        <w:t>Encontrar elementos por etiqueta.</w:t>
      </w:r>
      <w:bookmarkEnd w:id="83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D0C47" w14:paraId="4D74E5F7" w14:textId="77777777" w:rsidTr="00516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1CBE491" w14:textId="77777777" w:rsidR="0051693E" w:rsidRPr="0051693E" w:rsidRDefault="0051693E" w:rsidP="0051693E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51693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// Encontrar elementos por etiqueta</w:t>
            </w:r>
          </w:p>
          <w:p w14:paraId="460C6824" w14:textId="77777777" w:rsidR="0051693E" w:rsidRPr="0051693E" w:rsidRDefault="0051693E" w:rsidP="0051693E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51693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1693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etiqueta</w:t>
            </w:r>
            <w:proofErr w:type="spellEnd"/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5169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1693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document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51693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getElementsByTagName</w:t>
            </w:r>
            <w:proofErr w:type="spellEnd"/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51693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"button"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65040245" w14:textId="77777777" w:rsidR="0051693E" w:rsidRPr="0051693E" w:rsidRDefault="0051693E" w:rsidP="0051693E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51693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console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51693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log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proofErr w:type="spellStart"/>
            <w:r w:rsidRPr="0051693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etiqueta</w:t>
            </w:r>
            <w:proofErr w:type="spellEnd"/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65D7FF0F" w14:textId="77777777" w:rsidR="0051693E" w:rsidRPr="0051693E" w:rsidRDefault="0051693E" w:rsidP="0051693E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51693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1693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etiq</w:t>
            </w:r>
            <w:proofErr w:type="spellEnd"/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51693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51693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document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51693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querySelectorAll</w:t>
            </w:r>
            <w:proofErr w:type="spellEnd"/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51693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"button"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</w:t>
            </w:r>
          </w:p>
          <w:p w14:paraId="3E39E0E1" w14:textId="236CB4E9" w:rsidR="00DD0C47" w:rsidRPr="0051693E" w:rsidRDefault="0051693E" w:rsidP="0051693E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51693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.</w:t>
            </w:r>
            <w:r w:rsidRPr="0051693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(</w:t>
            </w:r>
            <w:proofErr w:type="spellStart"/>
            <w:r w:rsidRPr="0051693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etiq</w:t>
            </w:r>
            <w:proofErr w:type="spellEnd"/>
            <w:r w:rsidRPr="0051693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  <w:t>)</w:t>
            </w:r>
          </w:p>
        </w:tc>
      </w:tr>
    </w:tbl>
    <w:p w14:paraId="22FC4454" w14:textId="77777777" w:rsidR="00DD0C47" w:rsidRDefault="00DD0C47" w:rsidP="00DD0C47"/>
    <w:p w14:paraId="3AD01FFE" w14:textId="33068B8B" w:rsidR="0051693E" w:rsidRDefault="0051693E" w:rsidP="0051693E">
      <w:pPr>
        <w:ind w:firstLine="0"/>
      </w:pPr>
      <w:r w:rsidRPr="0051693E">
        <w:drawing>
          <wp:inline distT="0" distB="0" distL="0" distR="0" wp14:anchorId="1D241223" wp14:editId="4C647F13">
            <wp:extent cx="5594455" cy="2019300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8300" cy="202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FC45" w14:textId="77777777" w:rsidR="001C1876" w:rsidRDefault="001C1876" w:rsidP="0051693E">
      <w:pPr>
        <w:ind w:firstLine="0"/>
      </w:pPr>
    </w:p>
    <w:p w14:paraId="49737E90" w14:textId="5979656A" w:rsidR="00DD0C47" w:rsidRDefault="00DD0C47" w:rsidP="00DD0C47">
      <w:pPr>
        <w:pStyle w:val="Ttulo3"/>
        <w:numPr>
          <w:ilvl w:val="1"/>
          <w:numId w:val="31"/>
        </w:numPr>
      </w:pPr>
      <w:bookmarkStart w:id="84" w:name="_Toc238915609"/>
      <w:r>
        <w:lastRenderedPageBreak/>
        <w:t xml:space="preserve">Realizar una selección </w:t>
      </w:r>
      <w:r w:rsidR="00FA2F60">
        <w:t>más</w:t>
      </w:r>
      <w:r>
        <w:t xml:space="preserve"> </w:t>
      </w:r>
      <w:r w:rsidR="00FA2F60">
        <w:t>específica</w:t>
      </w:r>
      <w:r>
        <w:t xml:space="preserve"> utilizando selectores.</w:t>
      </w:r>
      <w:bookmarkEnd w:id="84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D0C47" w14:paraId="1606C5EA" w14:textId="77777777" w:rsidTr="001C1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3E48FF6" w14:textId="77777777" w:rsidR="001C1876" w:rsidRPr="001C1876" w:rsidRDefault="001C1876" w:rsidP="001C187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1C187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// Realizar una selección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>mas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CO"/>
              </w:rPr>
              <w:t xml:space="preserve"> especifica utilizando selectores</w:t>
            </w:r>
          </w:p>
          <w:p w14:paraId="42739800" w14:textId="77777777" w:rsidR="001C1876" w:rsidRPr="001C1876" w:rsidRDefault="001C1876" w:rsidP="001C187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1C187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categorias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1C18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es-CO"/>
              </w:rPr>
              <w:t>document</w:t>
            </w:r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.</w:t>
            </w:r>
            <w:r w:rsidRPr="001C187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es-CO"/>
              </w:rPr>
              <w:t>querySelectorAll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(</w:t>
            </w:r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".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categoria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</w:t>
            </w:r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>);</w:t>
            </w:r>
          </w:p>
          <w:p w14:paraId="679B045A" w14:textId="77777777" w:rsidR="001C1876" w:rsidRPr="001C1876" w:rsidRDefault="001C1876" w:rsidP="001C187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</w:p>
          <w:p w14:paraId="4102CE0E" w14:textId="77777777" w:rsidR="001C1876" w:rsidRPr="001C1876" w:rsidRDefault="001C1876" w:rsidP="001C187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1C187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s-CO"/>
              </w:rPr>
              <w:t>for</w:t>
            </w:r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(</w:t>
            </w:r>
            <w:r w:rsidRPr="001C187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let</w:t>
            </w:r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categoria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1C187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s-CO"/>
              </w:rPr>
              <w:t>of</w:t>
            </w:r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categorias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) </w:t>
            </w: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{</w:t>
            </w:r>
          </w:p>
          <w:p w14:paraId="23A7D55D" w14:textId="77777777" w:rsidR="001C1876" w:rsidRPr="001C1876" w:rsidRDefault="001C1876" w:rsidP="001C187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 xml:space="preserve"> 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es-CO"/>
              </w:rPr>
              <w:t>let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ofertasEnCategoria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 xml:space="preserve"> </w:t>
            </w:r>
            <w:r w:rsidRPr="001C187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CO"/>
              </w:rPr>
              <w:t>=</w:t>
            </w: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categoria.</w:t>
            </w:r>
            <w:r w:rsidRPr="001C187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querySelectorAll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(</w:t>
            </w:r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".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juego.oferta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);</w:t>
            </w:r>
          </w:p>
          <w:p w14:paraId="78B1284C" w14:textId="77777777" w:rsidR="001C1876" w:rsidRPr="001C1876" w:rsidRDefault="001C1876" w:rsidP="001C187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 xml:space="preserve">  </w:t>
            </w:r>
            <w:r w:rsidRPr="001C1876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es-CO"/>
              </w:rPr>
              <w:t>console</w:t>
            </w: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.</w:t>
            </w:r>
            <w:r w:rsidRPr="001C187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log</w:t>
            </w: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(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categoria.</w:t>
            </w:r>
            <w:r w:rsidRPr="001C1876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CO"/>
              </w:rPr>
              <w:t>querySelector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(</w:t>
            </w:r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".titulo-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categoria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CO"/>
              </w:rPr>
              <w:t>"</w:t>
            </w: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 xml:space="preserve">), </w:t>
            </w:r>
            <w:proofErr w:type="spellStart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ofertasEnCategoria</w:t>
            </w:r>
            <w:proofErr w:type="spellEnd"/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)</w:t>
            </w:r>
          </w:p>
          <w:p w14:paraId="7D1B2927" w14:textId="27AAA09C" w:rsidR="00DD0C47" w:rsidRPr="001C1876" w:rsidRDefault="001C1876" w:rsidP="001C1876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CO"/>
              </w:rPr>
            </w:pPr>
            <w:r w:rsidRPr="001C1876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CO"/>
              </w:rPr>
              <w:t>}</w:t>
            </w:r>
          </w:p>
        </w:tc>
      </w:tr>
    </w:tbl>
    <w:p w14:paraId="236BC393" w14:textId="77777777" w:rsidR="00DD0C47" w:rsidRDefault="00DD0C47" w:rsidP="00DD0C47"/>
    <w:p w14:paraId="6F21D07C" w14:textId="19DDF3A1" w:rsidR="001C1876" w:rsidRDefault="001C1876" w:rsidP="001C1876">
      <w:pPr>
        <w:ind w:firstLine="0"/>
      </w:pPr>
      <w:r w:rsidRPr="001C1876">
        <w:drawing>
          <wp:inline distT="0" distB="0" distL="0" distR="0" wp14:anchorId="72D82A3F" wp14:editId="6224DAB9">
            <wp:extent cx="5587082" cy="15525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7257" cy="155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CC1D" w14:textId="77777777" w:rsidR="001C1876" w:rsidRPr="00DD0C47" w:rsidRDefault="001C1876" w:rsidP="001C1876">
      <w:pPr>
        <w:ind w:firstLine="0"/>
      </w:pPr>
    </w:p>
    <w:sectPr w:rsidR="001C1876" w:rsidRPr="00DD0C47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467DD" w14:textId="77777777" w:rsidR="00E41C6C" w:rsidRDefault="00E41C6C" w:rsidP="005232C4">
      <w:pPr>
        <w:spacing w:after="0" w:line="240" w:lineRule="auto"/>
      </w:pPr>
      <w:r>
        <w:separator/>
      </w:r>
    </w:p>
  </w:endnote>
  <w:endnote w:type="continuationSeparator" w:id="0">
    <w:p w14:paraId="491D6592" w14:textId="77777777" w:rsidR="00E41C6C" w:rsidRDefault="00E41C6C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99431" w14:textId="77777777" w:rsidR="00E41C6C" w:rsidRDefault="00E41C6C" w:rsidP="005232C4">
      <w:pPr>
        <w:spacing w:after="0" w:line="240" w:lineRule="auto"/>
      </w:pPr>
      <w:r>
        <w:separator/>
      </w:r>
    </w:p>
  </w:footnote>
  <w:footnote w:type="continuationSeparator" w:id="0">
    <w:p w14:paraId="7B4AF955" w14:textId="77777777" w:rsidR="00E41C6C" w:rsidRDefault="00E41C6C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89C"/>
    <w:multiLevelType w:val="hybridMultilevel"/>
    <w:tmpl w:val="C4EAF368"/>
    <w:lvl w:ilvl="0" w:tplc="41A25BD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42077DB"/>
    <w:multiLevelType w:val="multilevel"/>
    <w:tmpl w:val="A4D6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1646A"/>
    <w:multiLevelType w:val="multilevel"/>
    <w:tmpl w:val="4F98ED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0B1C593D"/>
    <w:multiLevelType w:val="multilevel"/>
    <w:tmpl w:val="80E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C3834"/>
    <w:multiLevelType w:val="hybridMultilevel"/>
    <w:tmpl w:val="9D28A204"/>
    <w:lvl w:ilvl="0" w:tplc="A7A275B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437E13"/>
    <w:multiLevelType w:val="hybridMultilevel"/>
    <w:tmpl w:val="FA6A59CC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C4F04"/>
    <w:multiLevelType w:val="hybridMultilevel"/>
    <w:tmpl w:val="09C2D9D6"/>
    <w:lvl w:ilvl="0" w:tplc="B3DEC6D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E0601C"/>
    <w:multiLevelType w:val="multilevel"/>
    <w:tmpl w:val="5EC06E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AC2491"/>
    <w:multiLevelType w:val="hybridMultilevel"/>
    <w:tmpl w:val="9072CE5C"/>
    <w:lvl w:ilvl="0" w:tplc="47306F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178EB"/>
    <w:multiLevelType w:val="hybridMultilevel"/>
    <w:tmpl w:val="0562F390"/>
    <w:lvl w:ilvl="0" w:tplc="8A3226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01E6695"/>
    <w:multiLevelType w:val="hybridMultilevel"/>
    <w:tmpl w:val="B8C856A6"/>
    <w:lvl w:ilvl="0" w:tplc="F9561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E5515B"/>
    <w:multiLevelType w:val="multilevel"/>
    <w:tmpl w:val="A7E6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905E6"/>
    <w:multiLevelType w:val="hybridMultilevel"/>
    <w:tmpl w:val="FA7853EC"/>
    <w:lvl w:ilvl="0" w:tplc="79C86EE0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56" w:hanging="360"/>
      </w:pPr>
    </w:lvl>
    <w:lvl w:ilvl="2" w:tplc="240A001B" w:tentative="1">
      <w:start w:val="1"/>
      <w:numFmt w:val="lowerRoman"/>
      <w:lvlText w:val="%3."/>
      <w:lvlJc w:val="right"/>
      <w:pPr>
        <w:ind w:left="2376" w:hanging="180"/>
      </w:pPr>
    </w:lvl>
    <w:lvl w:ilvl="3" w:tplc="240A000F" w:tentative="1">
      <w:start w:val="1"/>
      <w:numFmt w:val="decimal"/>
      <w:lvlText w:val="%4."/>
      <w:lvlJc w:val="left"/>
      <w:pPr>
        <w:ind w:left="3096" w:hanging="360"/>
      </w:pPr>
    </w:lvl>
    <w:lvl w:ilvl="4" w:tplc="240A0019" w:tentative="1">
      <w:start w:val="1"/>
      <w:numFmt w:val="lowerLetter"/>
      <w:lvlText w:val="%5."/>
      <w:lvlJc w:val="left"/>
      <w:pPr>
        <w:ind w:left="3816" w:hanging="360"/>
      </w:pPr>
    </w:lvl>
    <w:lvl w:ilvl="5" w:tplc="240A001B" w:tentative="1">
      <w:start w:val="1"/>
      <w:numFmt w:val="lowerRoman"/>
      <w:lvlText w:val="%6."/>
      <w:lvlJc w:val="right"/>
      <w:pPr>
        <w:ind w:left="4536" w:hanging="180"/>
      </w:pPr>
    </w:lvl>
    <w:lvl w:ilvl="6" w:tplc="240A000F" w:tentative="1">
      <w:start w:val="1"/>
      <w:numFmt w:val="decimal"/>
      <w:lvlText w:val="%7."/>
      <w:lvlJc w:val="left"/>
      <w:pPr>
        <w:ind w:left="5256" w:hanging="360"/>
      </w:pPr>
    </w:lvl>
    <w:lvl w:ilvl="7" w:tplc="240A0019" w:tentative="1">
      <w:start w:val="1"/>
      <w:numFmt w:val="lowerLetter"/>
      <w:lvlText w:val="%8."/>
      <w:lvlJc w:val="left"/>
      <w:pPr>
        <w:ind w:left="5976" w:hanging="360"/>
      </w:pPr>
    </w:lvl>
    <w:lvl w:ilvl="8" w:tplc="24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294A2DD5"/>
    <w:multiLevelType w:val="hybridMultilevel"/>
    <w:tmpl w:val="E9C6EF94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5807F0"/>
    <w:multiLevelType w:val="multilevel"/>
    <w:tmpl w:val="5476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979AE"/>
    <w:multiLevelType w:val="hybridMultilevel"/>
    <w:tmpl w:val="5A0CF53E"/>
    <w:lvl w:ilvl="0" w:tplc="5EFE9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3A04E55"/>
    <w:multiLevelType w:val="multilevel"/>
    <w:tmpl w:val="6964B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82533A1"/>
    <w:multiLevelType w:val="hybridMultilevel"/>
    <w:tmpl w:val="C726B4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3D8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BBE69F8"/>
    <w:multiLevelType w:val="multilevel"/>
    <w:tmpl w:val="C518A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F117E33"/>
    <w:multiLevelType w:val="multilevel"/>
    <w:tmpl w:val="840E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463F38"/>
    <w:multiLevelType w:val="hybridMultilevel"/>
    <w:tmpl w:val="51186F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2ABE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57A5834"/>
    <w:multiLevelType w:val="multilevel"/>
    <w:tmpl w:val="F48C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C97139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9966FE5"/>
    <w:multiLevelType w:val="hybridMultilevel"/>
    <w:tmpl w:val="A9ACCB2E"/>
    <w:lvl w:ilvl="0" w:tplc="9450648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9B10397"/>
    <w:multiLevelType w:val="hybridMultilevel"/>
    <w:tmpl w:val="71ECD34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D84226C"/>
    <w:multiLevelType w:val="hybridMultilevel"/>
    <w:tmpl w:val="97AABE4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069433F"/>
    <w:multiLevelType w:val="hybridMultilevel"/>
    <w:tmpl w:val="B596D8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F04448"/>
    <w:multiLevelType w:val="multilevel"/>
    <w:tmpl w:val="A12A6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92C6A7D"/>
    <w:multiLevelType w:val="multilevel"/>
    <w:tmpl w:val="21CAC2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899485">
    <w:abstractNumId w:val="33"/>
  </w:num>
  <w:num w:numId="2" w16cid:durableId="1490710883">
    <w:abstractNumId w:val="28"/>
  </w:num>
  <w:num w:numId="3" w16cid:durableId="2070958488">
    <w:abstractNumId w:val="30"/>
  </w:num>
  <w:num w:numId="4" w16cid:durableId="179666900">
    <w:abstractNumId w:val="36"/>
  </w:num>
  <w:num w:numId="5" w16cid:durableId="1299915281">
    <w:abstractNumId w:val="34"/>
  </w:num>
  <w:num w:numId="6" w16cid:durableId="358509211">
    <w:abstractNumId w:val="15"/>
  </w:num>
  <w:num w:numId="7" w16cid:durableId="400298600">
    <w:abstractNumId w:val="32"/>
  </w:num>
  <w:num w:numId="8" w16cid:durableId="874006847">
    <w:abstractNumId w:val="5"/>
  </w:num>
  <w:num w:numId="9" w16cid:durableId="1127964191">
    <w:abstractNumId w:val="38"/>
  </w:num>
  <w:num w:numId="10" w16cid:durableId="1507868079">
    <w:abstractNumId w:val="23"/>
  </w:num>
  <w:num w:numId="11" w16cid:durableId="896546960">
    <w:abstractNumId w:val="13"/>
  </w:num>
  <w:num w:numId="12" w16cid:durableId="1828208655">
    <w:abstractNumId w:val="16"/>
  </w:num>
  <w:num w:numId="13" w16cid:durableId="558587726">
    <w:abstractNumId w:val="37"/>
  </w:num>
  <w:num w:numId="14" w16cid:durableId="1095201233">
    <w:abstractNumId w:val="10"/>
  </w:num>
  <w:num w:numId="15" w16cid:durableId="364911630">
    <w:abstractNumId w:val="24"/>
  </w:num>
  <w:num w:numId="16" w16cid:durableId="1370103656">
    <w:abstractNumId w:val="22"/>
  </w:num>
  <w:num w:numId="17" w16cid:durableId="27025238">
    <w:abstractNumId w:val="18"/>
  </w:num>
  <w:num w:numId="18" w16cid:durableId="1120999303">
    <w:abstractNumId w:val="21"/>
  </w:num>
  <w:num w:numId="19" w16cid:durableId="2035840508">
    <w:abstractNumId w:val="14"/>
  </w:num>
  <w:num w:numId="20" w16cid:durableId="559172383">
    <w:abstractNumId w:val="11"/>
  </w:num>
  <w:num w:numId="21" w16cid:durableId="1542522596">
    <w:abstractNumId w:val="19"/>
  </w:num>
  <w:num w:numId="22" w16cid:durableId="531771061">
    <w:abstractNumId w:val="31"/>
  </w:num>
  <w:num w:numId="23" w16cid:durableId="171723157">
    <w:abstractNumId w:val="9"/>
  </w:num>
  <w:num w:numId="24" w16cid:durableId="1615479700">
    <w:abstractNumId w:val="35"/>
  </w:num>
  <w:num w:numId="25" w16cid:durableId="1639532580">
    <w:abstractNumId w:val="2"/>
  </w:num>
  <w:num w:numId="26" w16cid:durableId="782111345">
    <w:abstractNumId w:val="27"/>
  </w:num>
  <w:num w:numId="27" w16cid:durableId="1507328046">
    <w:abstractNumId w:val="8"/>
  </w:num>
  <w:num w:numId="28" w16cid:durableId="837842683">
    <w:abstractNumId w:val="7"/>
  </w:num>
  <w:num w:numId="29" w16cid:durableId="1449008932">
    <w:abstractNumId w:val="25"/>
  </w:num>
  <w:num w:numId="30" w16cid:durableId="1211696053">
    <w:abstractNumId w:val="6"/>
  </w:num>
  <w:num w:numId="31" w16cid:durableId="1833914362">
    <w:abstractNumId w:val="20"/>
  </w:num>
  <w:num w:numId="32" w16cid:durableId="125204775">
    <w:abstractNumId w:val="0"/>
  </w:num>
  <w:num w:numId="33" w16cid:durableId="2035954409">
    <w:abstractNumId w:val="4"/>
  </w:num>
  <w:num w:numId="34" w16cid:durableId="39062149">
    <w:abstractNumId w:val="1"/>
  </w:num>
  <w:num w:numId="35" w16cid:durableId="2073774215">
    <w:abstractNumId w:val="3"/>
  </w:num>
  <w:num w:numId="36" w16cid:durableId="893660964">
    <w:abstractNumId w:val="12"/>
  </w:num>
  <w:num w:numId="37" w16cid:durableId="991255040">
    <w:abstractNumId w:val="29"/>
  </w:num>
  <w:num w:numId="38" w16cid:durableId="858470195">
    <w:abstractNumId w:val="17"/>
  </w:num>
  <w:num w:numId="39" w16cid:durableId="31005994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13180"/>
    <w:rsid w:val="000204B6"/>
    <w:rsid w:val="00034403"/>
    <w:rsid w:val="000352F2"/>
    <w:rsid w:val="0004311B"/>
    <w:rsid w:val="00046486"/>
    <w:rsid w:val="00052744"/>
    <w:rsid w:val="000D28D3"/>
    <w:rsid w:val="000E641C"/>
    <w:rsid w:val="000F2CB1"/>
    <w:rsid w:val="000F519E"/>
    <w:rsid w:val="000F6F19"/>
    <w:rsid w:val="00100C53"/>
    <w:rsid w:val="00117523"/>
    <w:rsid w:val="00120C87"/>
    <w:rsid w:val="00136210"/>
    <w:rsid w:val="00164C8F"/>
    <w:rsid w:val="00167F35"/>
    <w:rsid w:val="0017333B"/>
    <w:rsid w:val="001955EF"/>
    <w:rsid w:val="001A01D2"/>
    <w:rsid w:val="001A1D88"/>
    <w:rsid w:val="001A3DB2"/>
    <w:rsid w:val="001C1876"/>
    <w:rsid w:val="001D0B38"/>
    <w:rsid w:val="001E6EDC"/>
    <w:rsid w:val="001F7F65"/>
    <w:rsid w:val="002009B4"/>
    <w:rsid w:val="00204A3A"/>
    <w:rsid w:val="00206D53"/>
    <w:rsid w:val="00210C11"/>
    <w:rsid w:val="00213878"/>
    <w:rsid w:val="002420CF"/>
    <w:rsid w:val="00255E05"/>
    <w:rsid w:val="00271BF6"/>
    <w:rsid w:val="002963E0"/>
    <w:rsid w:val="002A0D2D"/>
    <w:rsid w:val="002B48E4"/>
    <w:rsid w:val="002C55D7"/>
    <w:rsid w:val="002E75D3"/>
    <w:rsid w:val="002E7E88"/>
    <w:rsid w:val="002F4643"/>
    <w:rsid w:val="002F490C"/>
    <w:rsid w:val="00307B7B"/>
    <w:rsid w:val="00314820"/>
    <w:rsid w:val="0031575A"/>
    <w:rsid w:val="00345AB1"/>
    <w:rsid w:val="00350378"/>
    <w:rsid w:val="003733BE"/>
    <w:rsid w:val="003752E0"/>
    <w:rsid w:val="003810A8"/>
    <w:rsid w:val="0038681F"/>
    <w:rsid w:val="00393B3B"/>
    <w:rsid w:val="003947AD"/>
    <w:rsid w:val="00395849"/>
    <w:rsid w:val="003A2456"/>
    <w:rsid w:val="003A43BF"/>
    <w:rsid w:val="003A6FED"/>
    <w:rsid w:val="003C459E"/>
    <w:rsid w:val="003C679F"/>
    <w:rsid w:val="003E331F"/>
    <w:rsid w:val="003E7D52"/>
    <w:rsid w:val="003F0BCA"/>
    <w:rsid w:val="003F5ECC"/>
    <w:rsid w:val="0041002D"/>
    <w:rsid w:val="00423D5B"/>
    <w:rsid w:val="00431C5C"/>
    <w:rsid w:val="004454AA"/>
    <w:rsid w:val="00447613"/>
    <w:rsid w:val="0045037C"/>
    <w:rsid w:val="004650E1"/>
    <w:rsid w:val="00480208"/>
    <w:rsid w:val="004820D4"/>
    <w:rsid w:val="00482431"/>
    <w:rsid w:val="00494DEE"/>
    <w:rsid w:val="00495EF8"/>
    <w:rsid w:val="004966B9"/>
    <w:rsid w:val="004A68B9"/>
    <w:rsid w:val="004B1AC5"/>
    <w:rsid w:val="004B4B98"/>
    <w:rsid w:val="004B5BC6"/>
    <w:rsid w:val="004C4470"/>
    <w:rsid w:val="004C5555"/>
    <w:rsid w:val="004D1992"/>
    <w:rsid w:val="004D50B5"/>
    <w:rsid w:val="0050076F"/>
    <w:rsid w:val="005037E2"/>
    <w:rsid w:val="00516475"/>
    <w:rsid w:val="0051693E"/>
    <w:rsid w:val="005232C4"/>
    <w:rsid w:val="00536E94"/>
    <w:rsid w:val="0054034D"/>
    <w:rsid w:val="00541AA9"/>
    <w:rsid w:val="00543B56"/>
    <w:rsid w:val="00555ABD"/>
    <w:rsid w:val="005566F5"/>
    <w:rsid w:val="00556FB5"/>
    <w:rsid w:val="0056156C"/>
    <w:rsid w:val="00563720"/>
    <w:rsid w:val="00572B97"/>
    <w:rsid w:val="005817CA"/>
    <w:rsid w:val="00591023"/>
    <w:rsid w:val="005A2D02"/>
    <w:rsid w:val="005A63F8"/>
    <w:rsid w:val="005B2A79"/>
    <w:rsid w:val="005B39A4"/>
    <w:rsid w:val="005C18A6"/>
    <w:rsid w:val="005C714C"/>
    <w:rsid w:val="005D7290"/>
    <w:rsid w:val="005E6AFA"/>
    <w:rsid w:val="005F5885"/>
    <w:rsid w:val="006132D1"/>
    <w:rsid w:val="00614204"/>
    <w:rsid w:val="0061678F"/>
    <w:rsid w:val="00617D5E"/>
    <w:rsid w:val="006222B6"/>
    <w:rsid w:val="0063242C"/>
    <w:rsid w:val="0064225C"/>
    <w:rsid w:val="006729C7"/>
    <w:rsid w:val="00673F51"/>
    <w:rsid w:val="006837E9"/>
    <w:rsid w:val="00683CB1"/>
    <w:rsid w:val="0068610E"/>
    <w:rsid w:val="006906AF"/>
    <w:rsid w:val="006D6822"/>
    <w:rsid w:val="006D6FB0"/>
    <w:rsid w:val="006D7F3E"/>
    <w:rsid w:val="006F58B7"/>
    <w:rsid w:val="00703F77"/>
    <w:rsid w:val="0070485D"/>
    <w:rsid w:val="00705E87"/>
    <w:rsid w:val="00716E47"/>
    <w:rsid w:val="00721375"/>
    <w:rsid w:val="00727425"/>
    <w:rsid w:val="0073081D"/>
    <w:rsid w:val="00745903"/>
    <w:rsid w:val="0075589C"/>
    <w:rsid w:val="00772E88"/>
    <w:rsid w:val="007739D9"/>
    <w:rsid w:val="007767E4"/>
    <w:rsid w:val="007815D8"/>
    <w:rsid w:val="00783E36"/>
    <w:rsid w:val="007963AE"/>
    <w:rsid w:val="00796C40"/>
    <w:rsid w:val="007A37A1"/>
    <w:rsid w:val="007A4639"/>
    <w:rsid w:val="007A5403"/>
    <w:rsid w:val="007A7785"/>
    <w:rsid w:val="007C219F"/>
    <w:rsid w:val="007C5114"/>
    <w:rsid w:val="007E10FD"/>
    <w:rsid w:val="007E3EC8"/>
    <w:rsid w:val="007F2487"/>
    <w:rsid w:val="007F42B9"/>
    <w:rsid w:val="007F762A"/>
    <w:rsid w:val="007F7EF7"/>
    <w:rsid w:val="00804BFA"/>
    <w:rsid w:val="00807020"/>
    <w:rsid w:val="008156B5"/>
    <w:rsid w:val="00826B88"/>
    <w:rsid w:val="00827667"/>
    <w:rsid w:val="00834199"/>
    <w:rsid w:val="00836C4B"/>
    <w:rsid w:val="008412E9"/>
    <w:rsid w:val="00853156"/>
    <w:rsid w:val="00860CC5"/>
    <w:rsid w:val="00861482"/>
    <w:rsid w:val="00867096"/>
    <w:rsid w:val="008927EC"/>
    <w:rsid w:val="00893A26"/>
    <w:rsid w:val="008B20FF"/>
    <w:rsid w:val="008B488C"/>
    <w:rsid w:val="008C0D26"/>
    <w:rsid w:val="00901B5D"/>
    <w:rsid w:val="009165D8"/>
    <w:rsid w:val="00922FB7"/>
    <w:rsid w:val="00930AA6"/>
    <w:rsid w:val="00931B8E"/>
    <w:rsid w:val="00934F27"/>
    <w:rsid w:val="00937284"/>
    <w:rsid w:val="009413EC"/>
    <w:rsid w:val="00943653"/>
    <w:rsid w:val="00950A75"/>
    <w:rsid w:val="0095375A"/>
    <w:rsid w:val="00963DFF"/>
    <w:rsid w:val="00974854"/>
    <w:rsid w:val="00990A1B"/>
    <w:rsid w:val="00990AD2"/>
    <w:rsid w:val="0099277E"/>
    <w:rsid w:val="00995F4D"/>
    <w:rsid w:val="009A0B9B"/>
    <w:rsid w:val="009A0E74"/>
    <w:rsid w:val="009A31BA"/>
    <w:rsid w:val="009B1DFF"/>
    <w:rsid w:val="009B523B"/>
    <w:rsid w:val="009B5C68"/>
    <w:rsid w:val="009C546F"/>
    <w:rsid w:val="009D40AA"/>
    <w:rsid w:val="009E2C14"/>
    <w:rsid w:val="00A02BDE"/>
    <w:rsid w:val="00A21604"/>
    <w:rsid w:val="00A2381B"/>
    <w:rsid w:val="00A2408E"/>
    <w:rsid w:val="00A27577"/>
    <w:rsid w:val="00A33B47"/>
    <w:rsid w:val="00A37590"/>
    <w:rsid w:val="00A45942"/>
    <w:rsid w:val="00A47EB9"/>
    <w:rsid w:val="00A52F38"/>
    <w:rsid w:val="00A52FC4"/>
    <w:rsid w:val="00A56538"/>
    <w:rsid w:val="00A567C9"/>
    <w:rsid w:val="00A75FC0"/>
    <w:rsid w:val="00A9589F"/>
    <w:rsid w:val="00AB0962"/>
    <w:rsid w:val="00AB3F7F"/>
    <w:rsid w:val="00AB475E"/>
    <w:rsid w:val="00AB6DCF"/>
    <w:rsid w:val="00AC5B38"/>
    <w:rsid w:val="00AC6735"/>
    <w:rsid w:val="00AC673D"/>
    <w:rsid w:val="00AD6FB3"/>
    <w:rsid w:val="00AE00BE"/>
    <w:rsid w:val="00AE0B12"/>
    <w:rsid w:val="00AE11E5"/>
    <w:rsid w:val="00AF2807"/>
    <w:rsid w:val="00AF6607"/>
    <w:rsid w:val="00B04859"/>
    <w:rsid w:val="00B07A61"/>
    <w:rsid w:val="00B17332"/>
    <w:rsid w:val="00B20FE1"/>
    <w:rsid w:val="00B26E35"/>
    <w:rsid w:val="00B33BB7"/>
    <w:rsid w:val="00B35D75"/>
    <w:rsid w:val="00B47375"/>
    <w:rsid w:val="00B549AC"/>
    <w:rsid w:val="00B60087"/>
    <w:rsid w:val="00B76A9D"/>
    <w:rsid w:val="00B83D5F"/>
    <w:rsid w:val="00BA4BD4"/>
    <w:rsid w:val="00BC3DC4"/>
    <w:rsid w:val="00BC512F"/>
    <w:rsid w:val="00BC7B1E"/>
    <w:rsid w:val="00BD031B"/>
    <w:rsid w:val="00BD0A2E"/>
    <w:rsid w:val="00BD56CC"/>
    <w:rsid w:val="00BD5946"/>
    <w:rsid w:val="00BE471F"/>
    <w:rsid w:val="00BE7E4E"/>
    <w:rsid w:val="00BF0B5B"/>
    <w:rsid w:val="00BF18C5"/>
    <w:rsid w:val="00BF45F2"/>
    <w:rsid w:val="00BF5CD1"/>
    <w:rsid w:val="00C0110B"/>
    <w:rsid w:val="00C12364"/>
    <w:rsid w:val="00C130F2"/>
    <w:rsid w:val="00C2052B"/>
    <w:rsid w:val="00C22393"/>
    <w:rsid w:val="00C2329A"/>
    <w:rsid w:val="00C24A34"/>
    <w:rsid w:val="00C4355C"/>
    <w:rsid w:val="00C57663"/>
    <w:rsid w:val="00C6337F"/>
    <w:rsid w:val="00C63E5C"/>
    <w:rsid w:val="00C64803"/>
    <w:rsid w:val="00C830CB"/>
    <w:rsid w:val="00C839A4"/>
    <w:rsid w:val="00C865DF"/>
    <w:rsid w:val="00C9338E"/>
    <w:rsid w:val="00C9645A"/>
    <w:rsid w:val="00C9753E"/>
    <w:rsid w:val="00CC48BE"/>
    <w:rsid w:val="00CE56FF"/>
    <w:rsid w:val="00CF731E"/>
    <w:rsid w:val="00CF7BD4"/>
    <w:rsid w:val="00D079AD"/>
    <w:rsid w:val="00D11C76"/>
    <w:rsid w:val="00D221E4"/>
    <w:rsid w:val="00D369C8"/>
    <w:rsid w:val="00D411A0"/>
    <w:rsid w:val="00D47BA2"/>
    <w:rsid w:val="00D52E04"/>
    <w:rsid w:val="00D54190"/>
    <w:rsid w:val="00D60CB5"/>
    <w:rsid w:val="00D72D1D"/>
    <w:rsid w:val="00D7788F"/>
    <w:rsid w:val="00D8306E"/>
    <w:rsid w:val="00D87652"/>
    <w:rsid w:val="00D9332B"/>
    <w:rsid w:val="00DB2A96"/>
    <w:rsid w:val="00DC798D"/>
    <w:rsid w:val="00DD0C47"/>
    <w:rsid w:val="00DE03CD"/>
    <w:rsid w:val="00E07D6A"/>
    <w:rsid w:val="00E127E6"/>
    <w:rsid w:val="00E15033"/>
    <w:rsid w:val="00E22B5F"/>
    <w:rsid w:val="00E3085B"/>
    <w:rsid w:val="00E41143"/>
    <w:rsid w:val="00E41C6C"/>
    <w:rsid w:val="00E43A8A"/>
    <w:rsid w:val="00E47596"/>
    <w:rsid w:val="00E523BD"/>
    <w:rsid w:val="00E55972"/>
    <w:rsid w:val="00E7056D"/>
    <w:rsid w:val="00E71BAD"/>
    <w:rsid w:val="00E811FD"/>
    <w:rsid w:val="00E87215"/>
    <w:rsid w:val="00E938B3"/>
    <w:rsid w:val="00EA66B7"/>
    <w:rsid w:val="00EB46BE"/>
    <w:rsid w:val="00ED0639"/>
    <w:rsid w:val="00ED0809"/>
    <w:rsid w:val="00ED28BB"/>
    <w:rsid w:val="00EE1716"/>
    <w:rsid w:val="00EE6E0E"/>
    <w:rsid w:val="00F01C69"/>
    <w:rsid w:val="00F64DAD"/>
    <w:rsid w:val="00F66FA0"/>
    <w:rsid w:val="00F72CE1"/>
    <w:rsid w:val="00F768C6"/>
    <w:rsid w:val="00F938FF"/>
    <w:rsid w:val="00F94D57"/>
    <w:rsid w:val="00FA2F60"/>
    <w:rsid w:val="00FA2FB7"/>
    <w:rsid w:val="00FA33D4"/>
    <w:rsid w:val="00FB022C"/>
    <w:rsid w:val="00FC06CF"/>
    <w:rsid w:val="00FC5283"/>
    <w:rsid w:val="00FC5DF7"/>
    <w:rsid w:val="00FD0569"/>
    <w:rsid w:val="00FD13DC"/>
    <w:rsid w:val="00FD18AD"/>
    <w:rsid w:val="00FD6A43"/>
    <w:rsid w:val="00FE1519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DCF"/>
    <w:pPr>
      <w:spacing w:line="48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2BDE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2BDE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2BDE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02B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B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B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B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B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B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2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2BDE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02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2BDE"/>
    <w:rPr>
      <w:rFonts w:ascii="Times New Roman" w:hAnsi="Times New Roman"/>
      <w:sz w:val="24"/>
    </w:rPr>
  </w:style>
  <w:style w:type="paragraph" w:customStyle="1" w:styleId="Default">
    <w:name w:val="Default"/>
    <w:rsid w:val="00A02BD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A02BD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2BD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02BDE"/>
    <w:rPr>
      <w:rFonts w:ascii="Times New Roman" w:eastAsiaTheme="majorEastAsia" w:hAnsi="Times New Roman" w:cstheme="majorBidi"/>
      <w:b/>
      <w:sz w:val="24"/>
      <w:szCs w:val="40"/>
    </w:rPr>
  </w:style>
  <w:style w:type="paragraph" w:styleId="TtuloTDC">
    <w:name w:val="TOC Heading"/>
    <w:basedOn w:val="Ttulo1"/>
    <w:next w:val="Normal"/>
    <w:uiPriority w:val="39"/>
    <w:unhideWhenUsed/>
    <w:qFormat/>
    <w:rsid w:val="00A02BDE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A02BDE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02BDE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02BDE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A02BDE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A02BD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2BDE"/>
    <w:rPr>
      <w:rFonts w:ascii="Times New Roman" w:eastAsiaTheme="majorEastAsia" w:hAnsi="Times New Roman" w:cstheme="majorBidi"/>
      <w:b/>
      <w:i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02BD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BDE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BD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BD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B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B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A02BDE"/>
    <w:rPr>
      <w:rFonts w:ascii="Times New Roman" w:hAnsi="Times New Roman"/>
      <w:sz w:val="24"/>
    </w:rPr>
  </w:style>
  <w:style w:type="paragraph" w:customStyle="1" w:styleId="TituloNivel1APA">
    <w:name w:val="TituloNivel1APA"/>
    <w:next w:val="Normal"/>
    <w:link w:val="TituloNivel1APACar"/>
    <w:autoRedefine/>
    <w:rsid w:val="00A02BDE"/>
    <w:pPr>
      <w:spacing w:line="480" w:lineRule="auto"/>
      <w:jc w:val="center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1APACar">
    <w:name w:val="TituloNivel1APA Car"/>
    <w:basedOn w:val="Ttulo1Car"/>
    <w:link w:val="TituloNivel1APA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customStyle="1" w:styleId="TituloNivel2">
    <w:name w:val="TituloNivel2"/>
    <w:next w:val="Normal"/>
    <w:link w:val="TituloNivel2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2Car">
    <w:name w:val="TituloNivel2 Car"/>
    <w:basedOn w:val="TituloNivel1APACar"/>
    <w:link w:val="TituloNivel2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customStyle="1" w:styleId="TituloNivel3APA">
    <w:name w:val="TituloNivel3APA"/>
    <w:next w:val="Normal"/>
    <w:link w:val="TituloNivel3APA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i/>
      <w:kern w:val="2"/>
      <w:sz w:val="24"/>
      <w:szCs w:val="32"/>
      <w14:ligatures w14:val="standardContextual"/>
    </w:rPr>
  </w:style>
  <w:style w:type="character" w:customStyle="1" w:styleId="TituloNivel3APACar">
    <w:name w:val="TituloNivel3APA Car"/>
    <w:basedOn w:val="Fuentedeprrafopredeter"/>
    <w:link w:val="TituloNivel3APA"/>
    <w:rsid w:val="00A02BDE"/>
    <w:rPr>
      <w:rFonts w:ascii="Times New Roman" w:eastAsiaTheme="majorEastAsia" w:hAnsi="Times New Roman" w:cstheme="majorBidi"/>
      <w:b/>
      <w:i/>
      <w:kern w:val="2"/>
      <w:sz w:val="24"/>
      <w:szCs w:val="32"/>
      <w14:ligatures w14:val="standardContextual"/>
    </w:rPr>
  </w:style>
  <w:style w:type="paragraph" w:customStyle="1" w:styleId="TituloNivel2APA">
    <w:name w:val="TituloNivel2APA"/>
    <w:next w:val="Normal"/>
    <w:link w:val="TituloNivel2APA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2APACar">
    <w:name w:val="TituloNivel2APA Car"/>
    <w:basedOn w:val="TituloNivel1APACar"/>
    <w:link w:val="TituloNivel2APA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styleId="Sinespaciado">
    <w:name w:val="No Spacing"/>
    <w:uiPriority w:val="1"/>
    <w:qFormat/>
    <w:rsid w:val="00A02BDE"/>
    <w:pPr>
      <w:spacing w:after="0" w:line="240" w:lineRule="auto"/>
      <w:ind w:firstLine="709"/>
    </w:pPr>
    <w:rPr>
      <w:rFonts w:ascii="Times New Roman" w:hAnsi="Times New Roman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02BD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2FB7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BD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BD5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55E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55E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55E0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D8306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893A2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CO"/>
    </w:rPr>
  </w:style>
  <w:style w:type="table" w:styleId="Tablaconcuadrculaclara">
    <w:name w:val="Grid Table Light"/>
    <w:basedOn w:val="Tablanormal"/>
    <w:uiPriority w:val="40"/>
    <w:rsid w:val="00893A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7739D9"/>
  </w:style>
  <w:style w:type="paragraph" w:styleId="TDC4">
    <w:name w:val="toc 4"/>
    <w:basedOn w:val="Normal"/>
    <w:next w:val="Normal"/>
    <w:autoRedefine/>
    <w:uiPriority w:val="39"/>
    <w:unhideWhenUsed/>
    <w:rsid w:val="00D47BA2"/>
    <w:pPr>
      <w:spacing w:after="100" w:line="278" w:lineRule="auto"/>
      <w:ind w:left="72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47BA2"/>
    <w:pPr>
      <w:spacing w:after="100" w:line="278" w:lineRule="auto"/>
      <w:ind w:left="96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47BA2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47BA2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47BA2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47BA2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6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Documents\Plantillas%20personalizadas%20de%20Office\normasAP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dev</b:Tag>
    <b:SourceType>InternetSite</b:SourceType>
    <b:Guid>{24C12E9F-55D1-4F02-82E4-775E85D7D504}</b:Guid>
    <b:Title>developer Mozilla</b:Title>
    <b:URL>https://developer.mozilla.org/es/docs/Web/JavaScript/Reference/Global_Objects/Math/random</b:URL>
    <b:RefOrder>1</b:RefOrder>
  </b:Source>
  <b:Source>
    <b:Tag>lis</b:Tag>
    <b:SourceType>InternetSite</b:SourceType>
    <b:Guid>{B1A39B3E-BB50-429F-A37A-77C233FA1CCF}</b:Guid>
    <b:Title>listener</b:Title>
    <b:URL>https://developer.mozilla.org/es/docs/Web/API/EventTarget/addEventListener</b:URL>
    <b:RefOrder>2</b:RefOrder>
  </b:Source>
</b:Sources>
</file>

<file path=customXml/itemProps1.xml><?xml version="1.0" encoding="utf-8"?>
<ds:datastoreItem xmlns:ds="http://schemas.openxmlformats.org/officeDocument/2006/customXml" ds:itemID="{F0D7E4F3-FBD5-45E9-B64E-4DA8A8C6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normasAPA.dotx</Template>
  <TotalTime>2788</TotalTime>
  <Pages>1</Pages>
  <Words>3816</Words>
  <Characters>20993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24760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Ruiz</cp:lastModifiedBy>
  <cp:revision>102</cp:revision>
  <cp:lastPrinted>2026-08-29T22:11:00Z</cp:lastPrinted>
  <dcterms:created xsi:type="dcterms:W3CDTF">2025-08-23T16:37:00Z</dcterms:created>
  <dcterms:modified xsi:type="dcterms:W3CDTF">2026-08-29T22:15:00Z</dcterms:modified>
</cp:coreProperties>
</file>