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49C4C" w14:textId="4991DFE4" w:rsidR="005232C4" w:rsidRDefault="00450575" w:rsidP="00A45942">
      <w:pPr>
        <w:jc w:val="center"/>
        <w:rPr>
          <w:sz w:val="20"/>
          <w:szCs w:val="20"/>
        </w:rPr>
      </w:pPr>
      <w:r>
        <w:rPr>
          <w:rFonts w:ascii="Arial" w:hAnsi="Arial" w:cs="Arial"/>
          <w:b/>
          <w:bCs/>
          <w:color w:val="70AD47" w:themeColor="accent6"/>
          <w:sz w:val="28"/>
          <w:szCs w:val="28"/>
        </w:rPr>
        <w:t>Creación del proyecto con React</w:t>
      </w:r>
    </w:p>
    <w:p w14:paraId="7EF4D9D5" w14:textId="77777777" w:rsidR="00AB6DCF" w:rsidRDefault="00AB6DCF">
      <w:pPr>
        <w:rPr>
          <w:sz w:val="20"/>
          <w:szCs w:val="20"/>
        </w:rPr>
      </w:pPr>
    </w:p>
    <w:p w14:paraId="7D34982F" w14:textId="77777777" w:rsidR="00AB6DCF" w:rsidRPr="005B2A79" w:rsidRDefault="00AB6DCF">
      <w:pPr>
        <w:rPr>
          <w:sz w:val="20"/>
          <w:szCs w:val="20"/>
        </w:rPr>
      </w:pPr>
    </w:p>
    <w:p w14:paraId="2FDF9032" w14:textId="7C1BE131" w:rsidR="005232C4" w:rsidRPr="005B2A79" w:rsidRDefault="005232C4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Cs w:val="24"/>
        </w:rPr>
        <w:t>a</w:t>
      </w:r>
      <w:r w:rsidRPr="005B2A79">
        <w:rPr>
          <w:rFonts w:ascii="Arial" w:hAnsi="Arial" w:cs="Arial"/>
          <w:b/>
          <w:bCs/>
          <w:szCs w:val="24"/>
        </w:rPr>
        <w:t>:</w:t>
      </w:r>
      <w:r w:rsidRPr="005B2A79">
        <w:rPr>
          <w:rFonts w:ascii="Arial" w:hAnsi="Arial" w:cs="Arial"/>
          <w:szCs w:val="24"/>
        </w:rPr>
        <w:t xml:space="preserve"> 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  <w:t>Instructor</w:t>
      </w:r>
      <w:r w:rsidR="00FD0569">
        <w:rPr>
          <w:rFonts w:ascii="Arial" w:hAnsi="Arial" w:cs="Arial"/>
          <w:szCs w:val="24"/>
        </w:rPr>
        <w:t>a Alexandra Muñoz</w:t>
      </w:r>
    </w:p>
    <w:p w14:paraId="045888A7" w14:textId="22E8A6C9" w:rsidR="005232C4" w:rsidRPr="001A3DB2" w:rsidRDefault="005232C4" w:rsidP="00AC5B38">
      <w:pPr>
        <w:ind w:left="708"/>
        <w:rPr>
          <w:rFonts w:ascii="Arial" w:hAnsi="Arial" w:cs="Arial"/>
          <w:b/>
          <w:bCs/>
          <w:color w:val="70AD47" w:themeColor="accent6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Por</w:t>
      </w:r>
      <w:r w:rsidR="008B20FF" w:rsidRPr="005B2A79">
        <w:rPr>
          <w:rFonts w:ascii="Arial" w:hAnsi="Arial" w:cs="Arial"/>
          <w:b/>
          <w:bCs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5B2A79">
        <w:rPr>
          <w:rFonts w:ascii="Arial" w:hAnsi="Arial" w:cs="Arial"/>
          <w:b/>
          <w:bCs/>
          <w:szCs w:val="24"/>
        </w:rPr>
        <w:tab/>
      </w:r>
      <w:r w:rsidR="002A0D2D">
        <w:rPr>
          <w:rFonts w:ascii="Arial" w:hAnsi="Arial" w:cs="Arial"/>
          <w:b/>
          <w:bCs/>
          <w:color w:val="70AD47" w:themeColor="accent6"/>
          <w:szCs w:val="24"/>
        </w:rPr>
        <w:t>Nicolas Ruiz Colorado</w:t>
      </w:r>
    </w:p>
    <w:p w14:paraId="3890CBA8" w14:textId="4B31FE6B" w:rsidR="00AC5B38" w:rsidRPr="005B2A79" w:rsidRDefault="00AC5B38" w:rsidP="00AC5B38">
      <w:pPr>
        <w:ind w:left="708"/>
        <w:rPr>
          <w:rFonts w:ascii="Arial" w:hAnsi="Arial" w:cs="Arial"/>
          <w:szCs w:val="24"/>
        </w:rPr>
      </w:pPr>
      <w:r w:rsidRPr="005B2A79">
        <w:rPr>
          <w:rFonts w:ascii="Arial" w:hAnsi="Arial" w:cs="Arial"/>
          <w:b/>
          <w:bCs/>
          <w:szCs w:val="24"/>
        </w:rPr>
        <w:t>Ficha:</w:t>
      </w:r>
      <w:r w:rsidRPr="005B2A79">
        <w:rPr>
          <w:rFonts w:ascii="Arial" w:hAnsi="Arial" w:cs="Arial"/>
          <w:szCs w:val="24"/>
        </w:rPr>
        <w:t xml:space="preserve"> </w:t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5B2A79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>3312932</w:t>
      </w:r>
    </w:p>
    <w:p w14:paraId="09C9ADE0" w14:textId="4946A474" w:rsidR="00213878" w:rsidRPr="00963DFF" w:rsidRDefault="00C9645A" w:rsidP="00963DFF">
      <w:pPr>
        <w:spacing w:after="200" w:line="276" w:lineRule="auto"/>
        <w:ind w:left="708"/>
        <w:jc w:val="both"/>
        <w:rPr>
          <w:rFonts w:ascii="Arial" w:hAnsi="Arial" w:cs="Arial"/>
          <w:szCs w:val="24"/>
        </w:rPr>
      </w:pPr>
      <w:r w:rsidRPr="00213878">
        <w:rPr>
          <w:rFonts w:ascii="Arial" w:hAnsi="Arial" w:cs="Arial"/>
          <w:b/>
          <w:bCs/>
          <w:szCs w:val="24"/>
        </w:rPr>
        <w:t>Competencia:</w:t>
      </w:r>
      <w:r w:rsidRPr="00213878">
        <w:rPr>
          <w:rFonts w:ascii="Arial" w:hAnsi="Arial" w:cs="Arial"/>
          <w:szCs w:val="24"/>
        </w:rPr>
        <w:t xml:space="preserve"> </w:t>
      </w:r>
      <w:r w:rsidR="001A3DB2" w:rsidRP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  <w:r w:rsidR="00213878">
        <w:rPr>
          <w:rFonts w:ascii="Arial" w:hAnsi="Arial" w:cs="Arial"/>
          <w:szCs w:val="24"/>
        </w:rPr>
        <w:tab/>
      </w:r>
    </w:p>
    <w:p w14:paraId="0B13231D" w14:textId="19203109" w:rsidR="001A3DB2" w:rsidRPr="001A3DB2" w:rsidRDefault="001A3DB2" w:rsidP="00C12364">
      <w:pPr>
        <w:ind w:left="4248" w:hanging="3540"/>
        <w:jc w:val="both"/>
        <w:rPr>
          <w:rFonts w:ascii="Arial" w:hAnsi="Arial" w:cs="Arial"/>
          <w:szCs w:val="24"/>
        </w:rPr>
      </w:pPr>
    </w:p>
    <w:p w14:paraId="78734852" w14:textId="77777777" w:rsidR="001A3DB2" w:rsidRPr="001A3DB2" w:rsidRDefault="001A3DB2">
      <w:pPr>
        <w:pStyle w:val="Default"/>
        <w:numPr>
          <w:ilvl w:val="1"/>
          <w:numId w:val="2"/>
        </w:numPr>
        <w:jc w:val="both"/>
      </w:pPr>
    </w:p>
    <w:p w14:paraId="7729E48E" w14:textId="77777777" w:rsidR="007F7EF7" w:rsidRPr="005B2A79" w:rsidRDefault="007F7EF7" w:rsidP="00C9645A">
      <w:pPr>
        <w:pStyle w:val="Default"/>
        <w:ind w:left="708"/>
        <w:jc w:val="both"/>
        <w:rPr>
          <w:sz w:val="22"/>
          <w:szCs w:val="22"/>
        </w:rPr>
      </w:pPr>
    </w:p>
    <w:p w14:paraId="1D41F252" w14:textId="05F9E3BF" w:rsidR="005232C4" w:rsidRPr="007F7EF7" w:rsidRDefault="005232C4" w:rsidP="007F7EF7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1DEEB5D2" w14:textId="77777777" w:rsidR="007F7EF7" w:rsidRDefault="007F7EF7" w:rsidP="00867096">
      <w:pPr>
        <w:ind w:firstLine="0"/>
        <w:rPr>
          <w:rFonts w:ascii="Arial" w:hAnsi="Arial" w:cs="Arial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 xml:space="preserve">Regional </w:t>
      </w:r>
      <w:r w:rsidR="008B20FF" w:rsidRPr="005B2A79">
        <w:rPr>
          <w:rFonts w:ascii="Arial" w:hAnsi="Arial" w:cs="Arial"/>
          <w:szCs w:val="24"/>
        </w:rPr>
        <w:t>Cauca</w:t>
      </w:r>
    </w:p>
    <w:p w14:paraId="3FBE44CB" w14:textId="77777777" w:rsid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29E9386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318E84E3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08E354C0" w14:textId="77777777" w:rsidR="00867096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7A5B9BAF" w14:textId="77777777" w:rsidR="00867096" w:rsidRPr="005232C4" w:rsidRDefault="00867096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0D22765" w14:textId="5E5C7797" w:rsidR="00210C11" w:rsidRPr="00867096" w:rsidRDefault="008B20FF" w:rsidP="00867096">
      <w:pPr>
        <w:spacing w:after="0" w:line="240" w:lineRule="auto"/>
        <w:jc w:val="center"/>
        <w:rPr>
          <w:rFonts w:ascii="Arial" w:hAnsi="Arial" w:cs="Arial"/>
          <w:szCs w:val="24"/>
        </w:rPr>
      </w:pPr>
      <w:r w:rsidRPr="005B2A79">
        <w:rPr>
          <w:rFonts w:ascii="Arial" w:hAnsi="Arial" w:cs="Arial"/>
          <w:szCs w:val="24"/>
        </w:rPr>
        <w:t>Popayán</w:t>
      </w:r>
      <w:r w:rsidR="005232C4" w:rsidRPr="005B2A79">
        <w:rPr>
          <w:rFonts w:ascii="Arial" w:hAnsi="Arial" w:cs="Arial"/>
          <w:szCs w:val="24"/>
        </w:rPr>
        <w:t xml:space="preserve">, día </w:t>
      </w:r>
      <w:r w:rsidR="00AC170D">
        <w:rPr>
          <w:rFonts w:ascii="Arial" w:hAnsi="Arial" w:cs="Arial"/>
          <w:b/>
          <w:bCs/>
          <w:color w:val="70AD47" w:themeColor="accent6"/>
          <w:szCs w:val="24"/>
        </w:rPr>
        <w:t>21</w:t>
      </w:r>
      <w:r w:rsidR="00FE7FCA" w:rsidRPr="001A3DB2">
        <w:rPr>
          <w:rFonts w:ascii="Arial" w:hAnsi="Arial" w:cs="Arial"/>
          <w:b/>
          <w:bCs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 </w:t>
      </w:r>
      <w:r w:rsidR="00AC170D">
        <w:rPr>
          <w:rFonts w:ascii="Arial" w:hAnsi="Arial" w:cs="Arial"/>
          <w:b/>
          <w:bCs/>
          <w:color w:val="70AD47" w:themeColor="accent6"/>
          <w:szCs w:val="24"/>
        </w:rPr>
        <w:t>septiembre</w:t>
      </w:r>
      <w:r w:rsidR="005232C4" w:rsidRPr="001A3DB2">
        <w:rPr>
          <w:rFonts w:ascii="Arial" w:hAnsi="Arial" w:cs="Arial"/>
          <w:color w:val="70AD47" w:themeColor="accent6"/>
          <w:szCs w:val="24"/>
        </w:rPr>
        <w:t xml:space="preserve"> </w:t>
      </w:r>
      <w:r w:rsidR="005232C4" w:rsidRPr="005B2A79">
        <w:rPr>
          <w:rFonts w:ascii="Arial" w:hAnsi="Arial" w:cs="Arial"/>
          <w:szCs w:val="24"/>
        </w:rPr>
        <w:t xml:space="preserve">del año </w:t>
      </w:r>
      <w:r w:rsidR="004C4470">
        <w:rPr>
          <w:rFonts w:ascii="Arial" w:hAnsi="Arial" w:cs="Arial"/>
          <w:b/>
          <w:bCs/>
          <w:color w:val="70AD47" w:themeColor="accent6"/>
          <w:szCs w:val="24"/>
        </w:rPr>
        <w:t>2026</w:t>
      </w: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rFonts w:ascii="Times New Roman" w:eastAsiaTheme="majorEastAsia" w:hAnsi="Times New Roman" w:cstheme="majorBidi"/>
          <w:b/>
          <w:sz w:val="24"/>
          <w:szCs w:val="40"/>
        </w:rPr>
      </w:sdtEndPr>
      <w:sdtContent>
        <w:p w14:paraId="3135305B" w14:textId="27461B42" w:rsidR="008B20FF" w:rsidRPr="008B20FF" w:rsidRDefault="008B20FF" w:rsidP="00E43A8A">
          <w:pPr>
            <w:pStyle w:val="TtuloTDC"/>
            <w:ind w:left="432"/>
            <w:rPr>
              <w:rFonts w:ascii="Arial" w:hAnsi="Arial" w:cs="Arial"/>
              <w:b w:val="0"/>
              <w:bCs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Cs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70FC3422" w14:textId="57E8EECA" w:rsidR="007A5230" w:rsidRDefault="008B20FF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E43A8A">
            <w:fldChar w:fldCharType="begin"/>
          </w:r>
          <w:r w:rsidRPr="00E43A8A">
            <w:instrText xml:space="preserve"> TOC \o "1-3" \h \z \u </w:instrText>
          </w:r>
          <w:r w:rsidRPr="00E43A8A">
            <w:fldChar w:fldCharType="separate"/>
          </w:r>
          <w:hyperlink w:anchor="_Toc240990346" w:history="1">
            <w:r w:rsidR="007A5230" w:rsidRPr="00BE7727">
              <w:rPr>
                <w:rStyle w:val="Hipervnculo"/>
                <w:noProof/>
              </w:rPr>
              <w:t>Creación del proyecto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_Toc240990346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3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16690134" w14:textId="6B3A3177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47" w:history="1">
            <w:r w:rsidR="007A5230" w:rsidRPr="00BE7727">
              <w:rPr>
                <w:rStyle w:val="Hipervnculo"/>
                <w:noProof/>
              </w:rPr>
              <w:t>1.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Paso 1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_Toc240990347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3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555FDD50" w14:textId="3CA1871B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48" w:history="1">
            <w:r w:rsidR="007A5230" w:rsidRPr="00BE7727">
              <w:rPr>
                <w:rStyle w:val="Hipervnculo"/>
                <w:noProof/>
              </w:rPr>
              <w:t>2.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Paso 2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_Toc240990348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3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59BA3375" w14:textId="07407C6B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49" w:history="1">
            <w:r w:rsidR="007A5230" w:rsidRPr="00BE7727">
              <w:rPr>
                <w:rStyle w:val="Hipervnculo"/>
                <w:noProof/>
              </w:rPr>
              <w:t>3.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Paso 3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_Toc240990349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4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5754F0D6" w14:textId="0BBF1791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0" w:history="1">
            <w:r w:rsidR="007A5230" w:rsidRPr="00BE7727">
              <w:rPr>
                <w:rStyle w:val="Hipervnculo"/>
                <w:noProof/>
              </w:rPr>
              <w:t>4.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Paso 4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_Toc240990350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4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70A819B5" w14:textId="071DE3AA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1" w:history="1">
            <w:r w:rsidR="007A5230" w:rsidRPr="00BE7727">
              <w:rPr>
                <w:rStyle w:val="Hipervnculo"/>
                <w:noProof/>
              </w:rPr>
              <w:t>5.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Paso 5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_Toc240990351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4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7BEF1808" w14:textId="285130B8" w:rsidR="007A5230" w:rsidRDefault="00000000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2" w:history="1">
            <w:r w:rsidR="007A5230" w:rsidRPr="00BE7727">
              <w:rPr>
                <w:rStyle w:val="Hipervnculo"/>
                <w:noProof/>
              </w:rPr>
              <w:t>5.1.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Instalaciones las dependencias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_Toc240990352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5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1E79DEAC" w14:textId="5DABBE2C" w:rsidR="007A5230" w:rsidRDefault="00000000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3" w:history="1">
            <w:r w:rsidR="007A5230" w:rsidRPr="00BE7727">
              <w:rPr>
                <w:rStyle w:val="Hipervnculo"/>
                <w:noProof/>
              </w:rPr>
              <w:t>5.2.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Ejecutamos el proyecto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_Toc240990353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5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44603863" w14:textId="6EFAF5FC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4" w:history="1">
            <w:r w:rsidR="007A5230" w:rsidRPr="00BE7727">
              <w:rPr>
                <w:rStyle w:val="Hipervnculo"/>
                <w:noProof/>
              </w:rPr>
              <w:t>6.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Paso 6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_Toc240990354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5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3A6007E1" w14:textId="363C1C54" w:rsidR="007A5230" w:rsidRDefault="00000000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5" w:history="1">
            <w:r w:rsidR="007A5230" w:rsidRPr="00BE7727">
              <w:rPr>
                <w:rStyle w:val="Hipervnculo"/>
                <w:noProof/>
              </w:rPr>
              <w:t>6.1.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Componente Titulo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_Toc240990355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6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111B1B62" w14:textId="12F8CAB1" w:rsidR="007A5230" w:rsidRDefault="00000000">
          <w:pPr>
            <w:pStyle w:val="TDC3"/>
            <w:tabs>
              <w:tab w:val="left" w:pos="19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6" w:history="1">
            <w:r w:rsidR="007A5230" w:rsidRPr="00BE7727">
              <w:rPr>
                <w:rStyle w:val="Hipervnculo"/>
                <w:noProof/>
              </w:rPr>
              <w:t>6.2.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Componente Tarjeta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_Toc240990356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6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57F62D81" w14:textId="14D741C4" w:rsidR="007A5230" w:rsidRDefault="00000000">
          <w:pPr>
            <w:pStyle w:val="TDC2"/>
            <w:tabs>
              <w:tab w:val="left" w:pos="168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7" w:history="1">
            <w:r w:rsidR="007A5230" w:rsidRPr="00BE7727">
              <w:rPr>
                <w:rStyle w:val="Hipervnculo"/>
                <w:noProof/>
              </w:rPr>
              <w:t>6.3.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Componente Tabla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_Toc240990357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7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1A3CA2D4" w14:textId="03254954" w:rsidR="007A5230" w:rsidRDefault="00000000">
          <w:pPr>
            <w:pStyle w:val="TDC2"/>
            <w:tabs>
              <w:tab w:val="left" w:pos="144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0990358" w:history="1">
            <w:r w:rsidR="007A5230" w:rsidRPr="00BE7727">
              <w:rPr>
                <w:rStyle w:val="Hipervnculo"/>
                <w:noProof/>
              </w:rPr>
              <w:t>7.</w:t>
            </w:r>
            <w:r w:rsidR="007A5230"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7A5230" w:rsidRPr="00BE7727">
              <w:rPr>
                <w:rStyle w:val="Hipervnculo"/>
                <w:noProof/>
              </w:rPr>
              <w:t>App.jsx</w:t>
            </w:r>
            <w:r w:rsidR="007A5230">
              <w:rPr>
                <w:noProof/>
                <w:webHidden/>
              </w:rPr>
              <w:tab/>
            </w:r>
            <w:r w:rsidR="007A5230">
              <w:rPr>
                <w:noProof/>
                <w:webHidden/>
              </w:rPr>
              <w:fldChar w:fldCharType="begin"/>
            </w:r>
            <w:r w:rsidR="007A5230">
              <w:rPr>
                <w:noProof/>
                <w:webHidden/>
              </w:rPr>
              <w:instrText xml:space="preserve"> PAGEREF _Toc240990358 \h </w:instrText>
            </w:r>
            <w:r w:rsidR="007A5230">
              <w:rPr>
                <w:noProof/>
                <w:webHidden/>
              </w:rPr>
            </w:r>
            <w:r w:rsidR="007A5230">
              <w:rPr>
                <w:noProof/>
                <w:webHidden/>
              </w:rPr>
              <w:fldChar w:fldCharType="separate"/>
            </w:r>
            <w:r w:rsidR="00C56753">
              <w:rPr>
                <w:noProof/>
                <w:webHidden/>
              </w:rPr>
              <w:t>9</w:t>
            </w:r>
            <w:r w:rsidR="007A5230">
              <w:rPr>
                <w:noProof/>
                <w:webHidden/>
              </w:rPr>
              <w:fldChar w:fldCharType="end"/>
            </w:r>
          </w:hyperlink>
        </w:p>
        <w:p w14:paraId="4AF0E902" w14:textId="233F6740" w:rsidR="00A45942" w:rsidRDefault="008B20FF" w:rsidP="00A45942">
          <w:pPr>
            <w:pStyle w:val="Ttulo1"/>
            <w:rPr>
              <w:lang w:val="es-ES"/>
            </w:rPr>
          </w:pPr>
          <w:r w:rsidRPr="00E43A8A">
            <w:rPr>
              <w:lang w:val="es-ES"/>
            </w:rPr>
            <w:fldChar w:fldCharType="end"/>
          </w:r>
        </w:p>
      </w:sdtContent>
    </w:sdt>
    <w:p w14:paraId="09A5B897" w14:textId="06AF48C6" w:rsidR="00D47BA2" w:rsidRDefault="00D47BA2" w:rsidP="00450575">
      <w:pPr>
        <w:pStyle w:val="Ttulo1"/>
      </w:pPr>
      <w:r>
        <w:br w:type="page"/>
      </w:r>
      <w:bookmarkStart w:id="0" w:name="_Toc240990346"/>
      <w:r w:rsidR="00450575">
        <w:lastRenderedPageBreak/>
        <w:t>Creación del proyecto</w:t>
      </w:r>
      <w:bookmarkEnd w:id="0"/>
      <w:r w:rsidR="00450575">
        <w:t xml:space="preserve"> </w:t>
      </w:r>
    </w:p>
    <w:p w14:paraId="24DB0183" w14:textId="5C060278" w:rsidR="00450575" w:rsidRDefault="00450575" w:rsidP="00450575">
      <w:pPr>
        <w:pStyle w:val="Ttulo2"/>
        <w:numPr>
          <w:ilvl w:val="0"/>
          <w:numId w:val="40"/>
        </w:numPr>
      </w:pPr>
      <w:r>
        <w:t xml:space="preserve"> </w:t>
      </w:r>
      <w:bookmarkStart w:id="1" w:name="_Toc240990347"/>
      <w:r>
        <w:t>Paso 1</w:t>
      </w:r>
      <w:bookmarkEnd w:id="1"/>
      <w:r>
        <w:t xml:space="preserve"> </w:t>
      </w:r>
    </w:p>
    <w:p w14:paraId="3A2E43D2" w14:textId="52952E36" w:rsidR="00450575" w:rsidRDefault="00450575" w:rsidP="00450575">
      <w:r>
        <w:t xml:space="preserve">Crear la carpeta en la cual queremos crear nuestro proyecto </w:t>
      </w:r>
    </w:p>
    <w:p w14:paraId="5915AAFF" w14:textId="4DB2DAFC" w:rsidR="00450575" w:rsidRDefault="00450575" w:rsidP="00450575">
      <w:pPr>
        <w:ind w:firstLine="0"/>
      </w:pPr>
      <w:r w:rsidRPr="00450575">
        <w:rPr>
          <w:noProof/>
        </w:rPr>
        <w:drawing>
          <wp:inline distT="0" distB="0" distL="0" distR="0" wp14:anchorId="6187C951" wp14:editId="6302ED96">
            <wp:extent cx="4524375" cy="2438289"/>
            <wp:effectExtent l="0" t="0" r="0" b="635"/>
            <wp:docPr id="745459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1448" cy="244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56F6" w14:textId="2B2B78D4" w:rsidR="00450575" w:rsidRDefault="00450575" w:rsidP="00450575">
      <w:pPr>
        <w:pStyle w:val="Ttulo2"/>
        <w:numPr>
          <w:ilvl w:val="0"/>
          <w:numId w:val="40"/>
        </w:numPr>
      </w:pPr>
      <w:bookmarkStart w:id="2" w:name="_Toc240990348"/>
      <w:r>
        <w:t>Paso 2</w:t>
      </w:r>
      <w:bookmarkEnd w:id="2"/>
      <w:r>
        <w:t xml:space="preserve"> </w:t>
      </w:r>
    </w:p>
    <w:p w14:paraId="1D42D03C" w14:textId="647CC01D" w:rsidR="00450575" w:rsidRDefault="00450575" w:rsidP="00450575">
      <w:r>
        <w:t xml:space="preserve">Abrimos una terminal tipo bash </w:t>
      </w:r>
    </w:p>
    <w:p w14:paraId="42A3630F" w14:textId="077405F2" w:rsidR="00450575" w:rsidRDefault="00450575" w:rsidP="00450575">
      <w:pPr>
        <w:ind w:firstLine="0"/>
      </w:pPr>
      <w:r w:rsidRPr="00450575">
        <w:rPr>
          <w:noProof/>
        </w:rPr>
        <w:drawing>
          <wp:inline distT="0" distB="0" distL="0" distR="0" wp14:anchorId="0914D954" wp14:editId="19C96A8E">
            <wp:extent cx="4000500" cy="2265049"/>
            <wp:effectExtent l="0" t="0" r="0" b="1905"/>
            <wp:docPr id="44529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9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876" cy="227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A9DB" w14:textId="33BEDBED" w:rsidR="00450575" w:rsidRDefault="00450575" w:rsidP="00450575">
      <w:pPr>
        <w:pStyle w:val="Ttulo2"/>
        <w:numPr>
          <w:ilvl w:val="0"/>
          <w:numId w:val="40"/>
        </w:numPr>
      </w:pPr>
      <w:bookmarkStart w:id="3" w:name="_Toc240990349"/>
      <w:r>
        <w:lastRenderedPageBreak/>
        <w:t>Paso 3</w:t>
      </w:r>
      <w:bookmarkEnd w:id="3"/>
      <w:r>
        <w:t xml:space="preserve"> </w:t>
      </w:r>
    </w:p>
    <w:p w14:paraId="1544F9F1" w14:textId="6362D36C" w:rsidR="00450575" w:rsidRDefault="00450575" w:rsidP="00450575">
      <w:r>
        <w:t xml:space="preserve">Creamos el proyecto </w:t>
      </w:r>
    </w:p>
    <w:p w14:paraId="3327AE59" w14:textId="0134873C" w:rsidR="00450575" w:rsidRDefault="00450575" w:rsidP="00450575">
      <w:pPr>
        <w:ind w:firstLine="0"/>
      </w:pPr>
      <w:r w:rsidRPr="00450575">
        <w:rPr>
          <w:noProof/>
        </w:rPr>
        <w:drawing>
          <wp:inline distT="0" distB="0" distL="0" distR="0" wp14:anchorId="5734C08B" wp14:editId="1DCB73BC">
            <wp:extent cx="5334744" cy="1562318"/>
            <wp:effectExtent l="0" t="0" r="0" b="0"/>
            <wp:docPr id="18883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40BC" w14:textId="2FC99FA7" w:rsidR="00450575" w:rsidRDefault="00450575" w:rsidP="00450575">
      <w:pPr>
        <w:pStyle w:val="Ttulo2"/>
        <w:numPr>
          <w:ilvl w:val="0"/>
          <w:numId w:val="40"/>
        </w:numPr>
      </w:pPr>
      <w:bookmarkStart w:id="4" w:name="_Toc240990350"/>
      <w:r>
        <w:t>Paso 4</w:t>
      </w:r>
      <w:bookmarkEnd w:id="4"/>
      <w:r>
        <w:t xml:space="preserve"> </w:t>
      </w:r>
    </w:p>
    <w:p w14:paraId="13A63403" w14:textId="19555FAB" w:rsidR="00450575" w:rsidRDefault="00450575" w:rsidP="00450575">
      <w:r>
        <w:t>Seleccionamos el framework y el lenguaje de programación y el linter</w:t>
      </w:r>
    </w:p>
    <w:p w14:paraId="7661082C" w14:textId="7D1393F3" w:rsidR="00450575" w:rsidRDefault="00450575" w:rsidP="00450575">
      <w:pPr>
        <w:ind w:firstLine="0"/>
      </w:pPr>
      <w:r w:rsidRPr="00450575">
        <w:rPr>
          <w:noProof/>
        </w:rPr>
        <w:drawing>
          <wp:inline distT="0" distB="0" distL="0" distR="0" wp14:anchorId="731FC94F" wp14:editId="257ADB9B">
            <wp:extent cx="5334744" cy="1152686"/>
            <wp:effectExtent l="0" t="0" r="0" b="9525"/>
            <wp:docPr id="186647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F88D" w14:textId="0FCCC777" w:rsidR="00450575" w:rsidRDefault="00450575" w:rsidP="00450575">
      <w:pPr>
        <w:pStyle w:val="Ttulo2"/>
        <w:numPr>
          <w:ilvl w:val="0"/>
          <w:numId w:val="40"/>
        </w:numPr>
      </w:pPr>
      <w:bookmarkStart w:id="5" w:name="_Toc240990351"/>
      <w:r>
        <w:t>Paso 5</w:t>
      </w:r>
      <w:bookmarkEnd w:id="5"/>
      <w:r>
        <w:t xml:space="preserve"> </w:t>
      </w:r>
    </w:p>
    <w:p w14:paraId="2544286B" w14:textId="4842A1D4" w:rsidR="007D7FDD" w:rsidRDefault="007D7FDD" w:rsidP="007D7FDD">
      <w:r>
        <w:t xml:space="preserve">Ahora nos dirigimos al editor de código (Visual Studio Code) y abrimos la terminal en comand prompt y ejecutamos los siguientes comandos </w:t>
      </w:r>
    </w:p>
    <w:p w14:paraId="23DC8B10" w14:textId="1D73D86B" w:rsidR="007D7FDD" w:rsidRDefault="007D7FDD" w:rsidP="007D7FDD">
      <w:pPr>
        <w:pStyle w:val="Ttulo3"/>
        <w:numPr>
          <w:ilvl w:val="1"/>
          <w:numId w:val="40"/>
        </w:numPr>
      </w:pPr>
      <w:r>
        <w:lastRenderedPageBreak/>
        <w:t xml:space="preserve"> </w:t>
      </w:r>
      <w:bookmarkStart w:id="6" w:name="_Toc240990352"/>
      <w:r>
        <w:t>Instalaciones las dependencias</w:t>
      </w:r>
      <w:bookmarkEnd w:id="6"/>
      <w:r>
        <w:t xml:space="preserve"> </w:t>
      </w:r>
    </w:p>
    <w:p w14:paraId="080FBE4D" w14:textId="0C30BEB1" w:rsidR="007D7FDD" w:rsidRDefault="00AC170D" w:rsidP="00AC170D">
      <w:pPr>
        <w:ind w:firstLine="0"/>
      </w:pPr>
      <w:r w:rsidRPr="00AC170D">
        <w:rPr>
          <w:noProof/>
        </w:rPr>
        <w:drawing>
          <wp:inline distT="0" distB="0" distL="0" distR="0" wp14:anchorId="45105428" wp14:editId="1E7963CA">
            <wp:extent cx="5306165" cy="2448267"/>
            <wp:effectExtent l="0" t="0" r="0" b="9525"/>
            <wp:docPr id="1723503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03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29A4" w14:textId="2D712CF0" w:rsidR="00AC170D" w:rsidRDefault="00AC170D" w:rsidP="00AC170D">
      <w:pPr>
        <w:pStyle w:val="Ttulo3"/>
        <w:numPr>
          <w:ilvl w:val="1"/>
          <w:numId w:val="40"/>
        </w:numPr>
      </w:pPr>
      <w:r>
        <w:t xml:space="preserve"> </w:t>
      </w:r>
      <w:bookmarkStart w:id="7" w:name="_Toc240990353"/>
      <w:r>
        <w:t>Ejecutamos el proyecto</w:t>
      </w:r>
      <w:bookmarkEnd w:id="7"/>
      <w:r>
        <w:t xml:space="preserve"> </w:t>
      </w:r>
    </w:p>
    <w:p w14:paraId="479AD492" w14:textId="28329961" w:rsidR="00AC170D" w:rsidRPr="00AC170D" w:rsidRDefault="00AC170D" w:rsidP="00AC170D">
      <w:pPr>
        <w:ind w:firstLine="0"/>
      </w:pPr>
      <w:r w:rsidRPr="00AC170D">
        <w:rPr>
          <w:noProof/>
        </w:rPr>
        <w:drawing>
          <wp:inline distT="0" distB="0" distL="0" distR="0" wp14:anchorId="3832F2AF" wp14:editId="1594F240">
            <wp:extent cx="5420481" cy="1781424"/>
            <wp:effectExtent l="0" t="0" r="0" b="9525"/>
            <wp:docPr id="158291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2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A34" w14:textId="07EBB667" w:rsidR="007D7FDD" w:rsidRDefault="003E5526" w:rsidP="003E5526">
      <w:pPr>
        <w:pStyle w:val="Ttulo2"/>
        <w:numPr>
          <w:ilvl w:val="0"/>
          <w:numId w:val="40"/>
        </w:numPr>
      </w:pPr>
      <w:bookmarkStart w:id="8" w:name="_Toc240990354"/>
      <w:r>
        <w:t>Paso 6</w:t>
      </w:r>
      <w:bookmarkEnd w:id="8"/>
    </w:p>
    <w:p w14:paraId="2895C65B" w14:textId="7ACD6657" w:rsidR="003E5526" w:rsidRDefault="00CB1134" w:rsidP="003E5526">
      <w:r>
        <w:t xml:space="preserve">Ahora vamos a crear los componentes </w:t>
      </w:r>
      <w:r w:rsidR="00B928F7">
        <w:t xml:space="preserve">que serán renderizados </w:t>
      </w:r>
      <w:r>
        <w:t>de nuestra app, lo que hice fue crear primero el componente del títul</w:t>
      </w:r>
      <w:r w:rsidR="00B928F7">
        <w:t>o.</w:t>
      </w:r>
      <w:r>
        <w:t>.</w:t>
      </w:r>
    </w:p>
    <w:p w14:paraId="5E4AFC43" w14:textId="0569790F" w:rsidR="00CB1134" w:rsidRDefault="00CB1134" w:rsidP="00CB1134">
      <w:pPr>
        <w:pStyle w:val="Ttulo3"/>
        <w:numPr>
          <w:ilvl w:val="1"/>
          <w:numId w:val="40"/>
        </w:numPr>
      </w:pPr>
      <w:r>
        <w:lastRenderedPageBreak/>
        <w:t xml:space="preserve"> </w:t>
      </w:r>
      <w:bookmarkStart w:id="9" w:name="_Toc240990355"/>
      <w:r>
        <w:t>Componente Titulo</w:t>
      </w:r>
      <w:bookmarkEnd w:id="9"/>
    </w:p>
    <w:p w14:paraId="082240E9" w14:textId="77777777" w:rsidR="00B928F7" w:rsidRDefault="00B928F7" w:rsidP="00CB1134">
      <w:r>
        <w:t>E</w:t>
      </w:r>
      <w:r>
        <w:t>n este caso lo llamé como Tabla de usuarios</w:t>
      </w:r>
      <w:r>
        <w:t>.</w:t>
      </w:r>
    </w:p>
    <w:p w14:paraId="0A6D7AC5" w14:textId="06A5A869" w:rsidR="00CB1134" w:rsidRDefault="00B928F7" w:rsidP="00CB1134">
      <w:r>
        <w:t xml:space="preserve"> </w:t>
      </w:r>
      <w:r w:rsidR="00CB1134">
        <w:t xml:space="preserve">Teniendo en cuenta el uso de </w:t>
      </w:r>
      <w:r>
        <w:t>React</w:t>
      </w:r>
      <w:r w:rsidR="00CB1134">
        <w:t xml:space="preserve"> que funciona con componentes pertenecientes a un “padre”  Yo cree un componente para el título y lo importe en el App.jsx</w:t>
      </w:r>
    </w:p>
    <w:p w14:paraId="22B9EBBC" w14:textId="0C9305CE" w:rsidR="00CB1134" w:rsidRDefault="00CB1134" w:rsidP="00CB1134">
      <w:r w:rsidRPr="00CB1134">
        <w:rPr>
          <w:noProof/>
        </w:rPr>
        <w:drawing>
          <wp:inline distT="0" distB="0" distL="0" distR="0" wp14:anchorId="75075E5A" wp14:editId="36BB99E8">
            <wp:extent cx="1571844" cy="1486107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B1134">
        <w:rPr>
          <w:noProof/>
        </w:rPr>
        <w:drawing>
          <wp:inline distT="0" distB="0" distL="0" distR="0" wp14:anchorId="3FD9EACD" wp14:editId="26119BCE">
            <wp:extent cx="3362794" cy="14670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22F571" w14:textId="73257238" w:rsidR="00CB1134" w:rsidRDefault="00CB1134" w:rsidP="00CB1134">
      <w:pPr>
        <w:ind w:firstLine="0"/>
      </w:pPr>
      <w:r w:rsidRPr="00CB1134">
        <w:rPr>
          <w:noProof/>
        </w:rPr>
        <w:drawing>
          <wp:inline distT="0" distB="0" distL="0" distR="0" wp14:anchorId="7E9BB43E" wp14:editId="38C9A198">
            <wp:extent cx="5612130" cy="4730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F5BB" w14:textId="3A21E62E" w:rsidR="00CB1134" w:rsidRDefault="00CB1134" w:rsidP="00CB1134">
      <w:pPr>
        <w:pStyle w:val="Ttulo3"/>
        <w:numPr>
          <w:ilvl w:val="1"/>
          <w:numId w:val="40"/>
        </w:numPr>
      </w:pPr>
      <w:r>
        <w:t xml:space="preserve"> </w:t>
      </w:r>
      <w:bookmarkStart w:id="10" w:name="_Toc240990356"/>
      <w:r>
        <w:t>Componente Tarjeta</w:t>
      </w:r>
      <w:bookmarkEnd w:id="10"/>
      <w:r>
        <w:t xml:space="preserve"> </w:t>
      </w:r>
    </w:p>
    <w:p w14:paraId="28DD9872" w14:textId="6B70EA37" w:rsidR="00EF3884" w:rsidRDefault="00EF3884" w:rsidP="00EF3884">
      <w:r>
        <w:t xml:space="preserve">Para crear este componente y que la foto se pudiera visualizar lo que hice fue hacer la importación de la imagen ya que </w:t>
      </w:r>
      <w:r w:rsidR="00B928F7">
        <w:t>React</w:t>
      </w:r>
      <w:r>
        <w:t xml:space="preserve"> el contenido de la ruta de la imagen la toma como una cadena de texto y no como un link de </w:t>
      </w:r>
      <w:r w:rsidR="00F564FF">
        <w:t>referencia,</w:t>
      </w:r>
      <w:r>
        <w:t xml:space="preserve"> pero al hacer el </w:t>
      </w:r>
      <w:r w:rsidR="00B928F7">
        <w:t>import</w:t>
      </w:r>
      <w:r>
        <w:t xml:space="preserve"> al inicio del jsx </w:t>
      </w:r>
      <w:r w:rsidR="00F564FF">
        <w:t>y luego llamándolo en el src=””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564FF" w:rsidRPr="00B928F7" w14:paraId="200559EA" w14:textId="77777777" w:rsidTr="00F56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4140B61" w14:textId="2DD05A96" w:rsidR="00F564FF" w:rsidRPr="00F564FF" w:rsidRDefault="00F564FF" w:rsidP="00F564FF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F564F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s-CO"/>
              </w:rPr>
              <w:t>import</w:t>
            </w:r>
            <w:r w:rsidRPr="00F564F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fotoNicolas</w:t>
            </w:r>
            <w:r w:rsidRPr="00F564F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 w:eastAsia="es-CO"/>
              </w:rPr>
              <w:t>from</w:t>
            </w:r>
            <w:r w:rsidRPr="00F564FF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'./img/28.jpg'</w:t>
            </w:r>
          </w:p>
        </w:tc>
      </w:tr>
      <w:tr w:rsidR="00F564FF" w:rsidRPr="00B928F7" w14:paraId="10683C7F" w14:textId="77777777" w:rsidTr="00F564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857190A" w14:textId="026BB375" w:rsidR="00F564FF" w:rsidRPr="00F564FF" w:rsidRDefault="00F564FF" w:rsidP="00F564FF">
            <w:pPr>
              <w:shd w:val="clear" w:color="auto" w:fill="121314"/>
              <w:spacing w:line="285" w:lineRule="atLeast"/>
              <w:ind w:firstLine="0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 w:eastAsia="es-CO"/>
              </w:rPr>
            </w:pPr>
            <w:r w:rsidRPr="00F564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&lt;</w:t>
            </w:r>
            <w:r w:rsidRPr="00F564FF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 w:eastAsia="es-CO"/>
              </w:rPr>
              <w:t>img</w:t>
            </w:r>
            <w:r w:rsidRPr="00F564F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src</w:t>
            </w:r>
            <w:r w:rsidRPr="00F564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F564F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{</w:t>
            </w:r>
            <w:r w:rsidRPr="00F564F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>fotoNicolas</w:t>
            </w:r>
            <w:r w:rsidRPr="00F564FF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 w:eastAsia="es-CO"/>
              </w:rPr>
              <w:t>}</w:t>
            </w:r>
            <w:r w:rsidRPr="00F564F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alt</w:t>
            </w:r>
            <w:r w:rsidRPr="00F564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F564F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"Nicolas"</w:t>
            </w:r>
            <w:r w:rsidRPr="00F564F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width</w:t>
            </w:r>
            <w:r w:rsidRPr="00F564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F564F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"200"</w:t>
            </w:r>
            <w:r w:rsidRPr="00F564FF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 w:eastAsia="es-CO"/>
              </w:rPr>
              <w:t xml:space="preserve"> </w:t>
            </w:r>
            <w:r w:rsidRPr="00F564F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es-CO"/>
              </w:rPr>
              <w:t>height</w:t>
            </w:r>
            <w:r w:rsidRPr="00F564F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 w:eastAsia="es-CO"/>
              </w:rPr>
              <w:t>=</w:t>
            </w:r>
            <w:r w:rsidRPr="00F564FF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 w:eastAsia="es-CO"/>
              </w:rPr>
              <w:t>"150"</w:t>
            </w:r>
            <w:r w:rsidRPr="00F564F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s-CO"/>
              </w:rPr>
              <w:t>/&gt;</w:t>
            </w:r>
          </w:p>
        </w:tc>
      </w:tr>
    </w:tbl>
    <w:p w14:paraId="21AED446" w14:textId="7C245012" w:rsidR="00CB1134" w:rsidRDefault="00CB1134" w:rsidP="00CB1134">
      <w:pPr>
        <w:ind w:firstLine="0"/>
      </w:pPr>
      <w:r w:rsidRPr="00CB1134">
        <w:rPr>
          <w:noProof/>
        </w:rPr>
        <w:lastRenderedPageBreak/>
        <w:drawing>
          <wp:inline distT="0" distB="0" distL="0" distR="0" wp14:anchorId="55506CD8" wp14:editId="625EAEAD">
            <wp:extent cx="1571625" cy="15621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B1134">
        <w:rPr>
          <w:noProof/>
        </w:rPr>
        <w:drawing>
          <wp:inline distT="0" distB="0" distL="0" distR="0" wp14:anchorId="5103E2E9" wp14:editId="6FC81012">
            <wp:extent cx="3924300" cy="162069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8279" cy="163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943A" w14:textId="70CDE056" w:rsidR="00CB1134" w:rsidRDefault="00EF3884" w:rsidP="00CB1134">
      <w:pPr>
        <w:ind w:firstLine="0"/>
      </w:pPr>
      <w:r w:rsidRPr="00EF3884">
        <w:rPr>
          <w:noProof/>
        </w:rPr>
        <w:drawing>
          <wp:inline distT="0" distB="0" distL="0" distR="0" wp14:anchorId="703525E5" wp14:editId="41FBB7FB">
            <wp:extent cx="2353003" cy="243874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A5654" w14:textId="6E117666" w:rsidR="001A5D2D" w:rsidRDefault="001A5D2D" w:rsidP="001A5D2D">
      <w:pPr>
        <w:pStyle w:val="Ttulo2"/>
        <w:numPr>
          <w:ilvl w:val="1"/>
          <w:numId w:val="40"/>
        </w:numPr>
      </w:pPr>
      <w:r>
        <w:t xml:space="preserve">  </w:t>
      </w:r>
      <w:bookmarkStart w:id="11" w:name="_Toc240990357"/>
      <w:r>
        <w:t xml:space="preserve">Componente </w:t>
      </w:r>
      <w:r w:rsidR="00F564FF">
        <w:t>Tabla</w:t>
      </w:r>
      <w:bookmarkEnd w:id="11"/>
    </w:p>
    <w:p w14:paraId="0C2B0B25" w14:textId="657A955A" w:rsidR="00F564FF" w:rsidRDefault="00F564FF" w:rsidP="00F564FF">
      <w:r>
        <w:t>En este componente creamos la tabla y luego la exportamos para que pueda ser usada en el App.jsx</w:t>
      </w:r>
    </w:p>
    <w:p w14:paraId="390382E9" w14:textId="77777777" w:rsidR="00F564FF" w:rsidRPr="00F564FF" w:rsidRDefault="00F564FF" w:rsidP="00F564FF"/>
    <w:p w14:paraId="7F57B41E" w14:textId="794C616E" w:rsidR="00F564FF" w:rsidRDefault="00F564FF" w:rsidP="00F564FF">
      <w:pPr>
        <w:ind w:firstLine="0"/>
      </w:pPr>
      <w:r>
        <w:lastRenderedPageBreak/>
        <w:t xml:space="preserve"> </w:t>
      </w:r>
      <w:r w:rsidRPr="00CB1134">
        <w:rPr>
          <w:noProof/>
        </w:rPr>
        <w:drawing>
          <wp:inline distT="0" distB="0" distL="0" distR="0" wp14:anchorId="0D289A36" wp14:editId="52264239">
            <wp:extent cx="1323975" cy="131595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1031" cy="13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564FF">
        <w:rPr>
          <w:noProof/>
        </w:rPr>
        <w:drawing>
          <wp:inline distT="0" distB="0" distL="0" distR="0" wp14:anchorId="0242B4E5" wp14:editId="51ADFC0E">
            <wp:extent cx="2472430" cy="127762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575" cy="13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2278" w14:textId="6200AC86" w:rsidR="00F564FF" w:rsidRDefault="00F564FF" w:rsidP="00F564FF">
      <w:pPr>
        <w:ind w:firstLine="0"/>
      </w:pPr>
      <w:r w:rsidRPr="00F564FF">
        <w:rPr>
          <w:noProof/>
        </w:rPr>
        <w:drawing>
          <wp:inline distT="0" distB="0" distL="0" distR="0" wp14:anchorId="4EE77DDA" wp14:editId="7C31F2C5">
            <wp:extent cx="2954986" cy="5334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6922" cy="533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9DE6" w14:textId="1969D90F" w:rsidR="00F564FF" w:rsidRDefault="00F564FF" w:rsidP="00F564FF">
      <w:pPr>
        <w:pStyle w:val="Ttulo2"/>
        <w:numPr>
          <w:ilvl w:val="0"/>
          <w:numId w:val="40"/>
        </w:numPr>
      </w:pPr>
      <w:r>
        <w:lastRenderedPageBreak/>
        <w:t xml:space="preserve"> </w:t>
      </w:r>
      <w:bookmarkStart w:id="12" w:name="_Toc240990358"/>
      <w:r>
        <w:t>App.jsx</w:t>
      </w:r>
      <w:bookmarkEnd w:id="12"/>
    </w:p>
    <w:p w14:paraId="2B641809" w14:textId="7CB9D0FC" w:rsidR="00F564FF" w:rsidRDefault="00F564FF" w:rsidP="00F564FF">
      <w:r>
        <w:t xml:space="preserve">En este componente unimos los demás componentes para que sea mostrado al usuario, </w:t>
      </w:r>
    </w:p>
    <w:p w14:paraId="4EF5C178" w14:textId="76F39414" w:rsidR="00F564FF" w:rsidRDefault="00F564FF" w:rsidP="00F564FF">
      <w:r>
        <w:t xml:space="preserve">Primero importamos todos los componentes a este componente y luego los usamos como etiquetas </w:t>
      </w:r>
      <w:r w:rsidR="00B928F7">
        <w:t>HTML</w:t>
      </w:r>
      <w:r>
        <w:t xml:space="preserve"> </w:t>
      </w:r>
    </w:p>
    <w:p w14:paraId="7524B295" w14:textId="36672A0A" w:rsidR="008A1759" w:rsidRDefault="008A1759" w:rsidP="00F564FF">
      <w:r w:rsidRPr="008A1759">
        <w:rPr>
          <w:noProof/>
        </w:rPr>
        <w:drawing>
          <wp:inline distT="0" distB="0" distL="0" distR="0" wp14:anchorId="2EC4993A" wp14:editId="08FFFED9">
            <wp:extent cx="4429125" cy="396949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774" cy="39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23B6" w14:textId="7B71780A" w:rsidR="008A1759" w:rsidRPr="00F564FF" w:rsidRDefault="008A1759" w:rsidP="00B928F7">
      <w:pPr>
        <w:ind w:firstLine="0"/>
      </w:pPr>
      <w:r w:rsidRPr="008A1759">
        <w:rPr>
          <w:noProof/>
        </w:rPr>
        <w:lastRenderedPageBreak/>
        <w:drawing>
          <wp:inline distT="0" distB="0" distL="0" distR="0" wp14:anchorId="4B170C25" wp14:editId="27CEF10D">
            <wp:extent cx="5612130" cy="28124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F4BC" w14:textId="76EB1220" w:rsidR="00450575" w:rsidRDefault="00450575" w:rsidP="00450575">
      <w:r>
        <w:t xml:space="preserve"> </w:t>
      </w:r>
    </w:p>
    <w:p w14:paraId="50725841" w14:textId="77777777" w:rsidR="00450575" w:rsidRPr="00450575" w:rsidRDefault="00450575" w:rsidP="00450575"/>
    <w:p w14:paraId="6595565C" w14:textId="77777777" w:rsidR="00450575" w:rsidRDefault="00450575" w:rsidP="00450575"/>
    <w:p w14:paraId="2E1AB950" w14:textId="77777777" w:rsidR="00450575" w:rsidRPr="00450575" w:rsidRDefault="00450575" w:rsidP="00450575"/>
    <w:sectPr w:rsidR="00450575" w:rsidRPr="00450575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4F08" w14:textId="77777777" w:rsidR="005D7E58" w:rsidRDefault="005D7E58" w:rsidP="005232C4">
      <w:pPr>
        <w:spacing w:after="0" w:line="240" w:lineRule="auto"/>
      </w:pPr>
      <w:r>
        <w:separator/>
      </w:r>
    </w:p>
  </w:endnote>
  <w:endnote w:type="continuationSeparator" w:id="0">
    <w:p w14:paraId="48DCF01B" w14:textId="77777777" w:rsidR="005D7E58" w:rsidRDefault="005D7E58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97531" w14:textId="77777777" w:rsidR="005D7E58" w:rsidRDefault="005D7E58" w:rsidP="005232C4">
      <w:pPr>
        <w:spacing w:after="0" w:line="240" w:lineRule="auto"/>
      </w:pPr>
      <w:r>
        <w:separator/>
      </w:r>
    </w:p>
  </w:footnote>
  <w:footnote w:type="continuationSeparator" w:id="0">
    <w:p w14:paraId="526EE9E4" w14:textId="77777777" w:rsidR="005D7E58" w:rsidRDefault="005D7E58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189C"/>
    <w:multiLevelType w:val="hybridMultilevel"/>
    <w:tmpl w:val="C4EAF368"/>
    <w:lvl w:ilvl="0" w:tplc="41A25BD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2077DB"/>
    <w:multiLevelType w:val="multilevel"/>
    <w:tmpl w:val="A4D6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1646A"/>
    <w:multiLevelType w:val="multilevel"/>
    <w:tmpl w:val="4F98ED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0B1C593D"/>
    <w:multiLevelType w:val="multilevel"/>
    <w:tmpl w:val="80EC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C3834"/>
    <w:multiLevelType w:val="hybridMultilevel"/>
    <w:tmpl w:val="9D28A204"/>
    <w:lvl w:ilvl="0" w:tplc="A7A275B8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0437E13"/>
    <w:multiLevelType w:val="hybridMultilevel"/>
    <w:tmpl w:val="FA6A59CC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C4F04"/>
    <w:multiLevelType w:val="hybridMultilevel"/>
    <w:tmpl w:val="09C2D9D6"/>
    <w:lvl w:ilvl="0" w:tplc="B3DEC6D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E0601C"/>
    <w:multiLevelType w:val="multilevel"/>
    <w:tmpl w:val="5EC06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AC2491"/>
    <w:multiLevelType w:val="hybridMultilevel"/>
    <w:tmpl w:val="9072CE5C"/>
    <w:lvl w:ilvl="0" w:tplc="47306F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178EB"/>
    <w:multiLevelType w:val="hybridMultilevel"/>
    <w:tmpl w:val="0562F390"/>
    <w:lvl w:ilvl="0" w:tplc="8A3226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01E6695"/>
    <w:multiLevelType w:val="hybridMultilevel"/>
    <w:tmpl w:val="B8C856A6"/>
    <w:lvl w:ilvl="0" w:tplc="F9561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E5515B"/>
    <w:multiLevelType w:val="multilevel"/>
    <w:tmpl w:val="A7E6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905E6"/>
    <w:multiLevelType w:val="hybridMultilevel"/>
    <w:tmpl w:val="FA7853EC"/>
    <w:lvl w:ilvl="0" w:tplc="79C86EE0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56" w:hanging="360"/>
      </w:pPr>
    </w:lvl>
    <w:lvl w:ilvl="2" w:tplc="240A001B" w:tentative="1">
      <w:start w:val="1"/>
      <w:numFmt w:val="lowerRoman"/>
      <w:lvlText w:val="%3."/>
      <w:lvlJc w:val="right"/>
      <w:pPr>
        <w:ind w:left="2376" w:hanging="180"/>
      </w:pPr>
    </w:lvl>
    <w:lvl w:ilvl="3" w:tplc="240A000F" w:tentative="1">
      <w:start w:val="1"/>
      <w:numFmt w:val="decimal"/>
      <w:lvlText w:val="%4."/>
      <w:lvlJc w:val="left"/>
      <w:pPr>
        <w:ind w:left="3096" w:hanging="360"/>
      </w:pPr>
    </w:lvl>
    <w:lvl w:ilvl="4" w:tplc="240A0019" w:tentative="1">
      <w:start w:val="1"/>
      <w:numFmt w:val="lowerLetter"/>
      <w:lvlText w:val="%5."/>
      <w:lvlJc w:val="left"/>
      <w:pPr>
        <w:ind w:left="3816" w:hanging="360"/>
      </w:pPr>
    </w:lvl>
    <w:lvl w:ilvl="5" w:tplc="240A001B" w:tentative="1">
      <w:start w:val="1"/>
      <w:numFmt w:val="lowerRoman"/>
      <w:lvlText w:val="%6."/>
      <w:lvlJc w:val="right"/>
      <w:pPr>
        <w:ind w:left="4536" w:hanging="180"/>
      </w:pPr>
    </w:lvl>
    <w:lvl w:ilvl="6" w:tplc="240A000F" w:tentative="1">
      <w:start w:val="1"/>
      <w:numFmt w:val="decimal"/>
      <w:lvlText w:val="%7."/>
      <w:lvlJc w:val="left"/>
      <w:pPr>
        <w:ind w:left="5256" w:hanging="360"/>
      </w:pPr>
    </w:lvl>
    <w:lvl w:ilvl="7" w:tplc="240A0019" w:tentative="1">
      <w:start w:val="1"/>
      <w:numFmt w:val="lowerLetter"/>
      <w:lvlText w:val="%8."/>
      <w:lvlJc w:val="left"/>
      <w:pPr>
        <w:ind w:left="5976" w:hanging="360"/>
      </w:pPr>
    </w:lvl>
    <w:lvl w:ilvl="8" w:tplc="24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94A2DD5"/>
    <w:multiLevelType w:val="hybridMultilevel"/>
    <w:tmpl w:val="E9C6EF9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5807F0"/>
    <w:multiLevelType w:val="multilevel"/>
    <w:tmpl w:val="5476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8268BB"/>
    <w:multiLevelType w:val="multilevel"/>
    <w:tmpl w:val="BF84C8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36979AE"/>
    <w:multiLevelType w:val="hybridMultilevel"/>
    <w:tmpl w:val="5A0CF53E"/>
    <w:lvl w:ilvl="0" w:tplc="5EFE9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3A04E55"/>
    <w:multiLevelType w:val="multilevel"/>
    <w:tmpl w:val="6964B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82533A1"/>
    <w:multiLevelType w:val="hybridMultilevel"/>
    <w:tmpl w:val="C726B4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13D8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BBE69F8"/>
    <w:multiLevelType w:val="multilevel"/>
    <w:tmpl w:val="C518A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F117E33"/>
    <w:multiLevelType w:val="multilevel"/>
    <w:tmpl w:val="840E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463F38"/>
    <w:multiLevelType w:val="hybridMultilevel"/>
    <w:tmpl w:val="51186F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2ABE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57A5834"/>
    <w:multiLevelType w:val="multilevel"/>
    <w:tmpl w:val="F48C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97139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9966FE5"/>
    <w:multiLevelType w:val="hybridMultilevel"/>
    <w:tmpl w:val="A9ACCB2E"/>
    <w:lvl w:ilvl="0" w:tplc="9450648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9B10397"/>
    <w:multiLevelType w:val="hybridMultilevel"/>
    <w:tmpl w:val="71ECD34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D84226C"/>
    <w:multiLevelType w:val="hybridMultilevel"/>
    <w:tmpl w:val="97AABE40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69433F"/>
    <w:multiLevelType w:val="hybridMultilevel"/>
    <w:tmpl w:val="B596D8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F04448"/>
    <w:multiLevelType w:val="multilevel"/>
    <w:tmpl w:val="A12A60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92C6A7D"/>
    <w:multiLevelType w:val="multilevel"/>
    <w:tmpl w:val="21CAC2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899485">
    <w:abstractNumId w:val="34"/>
  </w:num>
  <w:num w:numId="2" w16cid:durableId="1490710883">
    <w:abstractNumId w:val="29"/>
  </w:num>
  <w:num w:numId="3" w16cid:durableId="2070958488">
    <w:abstractNumId w:val="31"/>
  </w:num>
  <w:num w:numId="4" w16cid:durableId="179666900">
    <w:abstractNumId w:val="37"/>
  </w:num>
  <w:num w:numId="5" w16cid:durableId="1299915281">
    <w:abstractNumId w:val="35"/>
  </w:num>
  <w:num w:numId="6" w16cid:durableId="358509211">
    <w:abstractNumId w:val="15"/>
  </w:num>
  <w:num w:numId="7" w16cid:durableId="400298600">
    <w:abstractNumId w:val="33"/>
  </w:num>
  <w:num w:numId="8" w16cid:durableId="874006847">
    <w:abstractNumId w:val="5"/>
  </w:num>
  <w:num w:numId="9" w16cid:durableId="1127964191">
    <w:abstractNumId w:val="39"/>
  </w:num>
  <w:num w:numId="10" w16cid:durableId="1507868079">
    <w:abstractNumId w:val="24"/>
  </w:num>
  <w:num w:numId="11" w16cid:durableId="896546960">
    <w:abstractNumId w:val="13"/>
  </w:num>
  <w:num w:numId="12" w16cid:durableId="1828208655">
    <w:abstractNumId w:val="16"/>
  </w:num>
  <w:num w:numId="13" w16cid:durableId="558587726">
    <w:abstractNumId w:val="38"/>
  </w:num>
  <w:num w:numId="14" w16cid:durableId="1095201233">
    <w:abstractNumId w:val="10"/>
  </w:num>
  <w:num w:numId="15" w16cid:durableId="364911630">
    <w:abstractNumId w:val="25"/>
  </w:num>
  <w:num w:numId="16" w16cid:durableId="1370103656">
    <w:abstractNumId w:val="23"/>
  </w:num>
  <w:num w:numId="17" w16cid:durableId="27025238">
    <w:abstractNumId w:val="18"/>
  </w:num>
  <w:num w:numId="18" w16cid:durableId="1120999303">
    <w:abstractNumId w:val="22"/>
  </w:num>
  <w:num w:numId="19" w16cid:durableId="2035840508">
    <w:abstractNumId w:val="14"/>
  </w:num>
  <w:num w:numId="20" w16cid:durableId="559172383">
    <w:abstractNumId w:val="11"/>
  </w:num>
  <w:num w:numId="21" w16cid:durableId="1542522596">
    <w:abstractNumId w:val="20"/>
  </w:num>
  <w:num w:numId="22" w16cid:durableId="531771061">
    <w:abstractNumId w:val="32"/>
  </w:num>
  <w:num w:numId="23" w16cid:durableId="171723157">
    <w:abstractNumId w:val="9"/>
  </w:num>
  <w:num w:numId="24" w16cid:durableId="1615479700">
    <w:abstractNumId w:val="36"/>
  </w:num>
  <w:num w:numId="25" w16cid:durableId="1639532580">
    <w:abstractNumId w:val="2"/>
  </w:num>
  <w:num w:numId="26" w16cid:durableId="782111345">
    <w:abstractNumId w:val="28"/>
  </w:num>
  <w:num w:numId="27" w16cid:durableId="1507328046">
    <w:abstractNumId w:val="8"/>
  </w:num>
  <w:num w:numId="28" w16cid:durableId="837842683">
    <w:abstractNumId w:val="7"/>
  </w:num>
  <w:num w:numId="29" w16cid:durableId="1449008932">
    <w:abstractNumId w:val="26"/>
  </w:num>
  <w:num w:numId="30" w16cid:durableId="1211696053">
    <w:abstractNumId w:val="6"/>
  </w:num>
  <w:num w:numId="31" w16cid:durableId="1833914362">
    <w:abstractNumId w:val="21"/>
  </w:num>
  <w:num w:numId="32" w16cid:durableId="125204775">
    <w:abstractNumId w:val="0"/>
  </w:num>
  <w:num w:numId="33" w16cid:durableId="2035954409">
    <w:abstractNumId w:val="4"/>
  </w:num>
  <w:num w:numId="34" w16cid:durableId="39062149">
    <w:abstractNumId w:val="1"/>
  </w:num>
  <w:num w:numId="35" w16cid:durableId="2073774215">
    <w:abstractNumId w:val="3"/>
  </w:num>
  <w:num w:numId="36" w16cid:durableId="893660964">
    <w:abstractNumId w:val="12"/>
  </w:num>
  <w:num w:numId="37" w16cid:durableId="991255040">
    <w:abstractNumId w:val="30"/>
  </w:num>
  <w:num w:numId="38" w16cid:durableId="858470195">
    <w:abstractNumId w:val="17"/>
  </w:num>
  <w:num w:numId="39" w16cid:durableId="31005994">
    <w:abstractNumId w:val="27"/>
  </w:num>
  <w:num w:numId="40" w16cid:durableId="326634526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13180"/>
    <w:rsid w:val="000204B6"/>
    <w:rsid w:val="00034403"/>
    <w:rsid w:val="000352F2"/>
    <w:rsid w:val="0004311B"/>
    <w:rsid w:val="00046486"/>
    <w:rsid w:val="00052744"/>
    <w:rsid w:val="000D28D3"/>
    <w:rsid w:val="000E641C"/>
    <w:rsid w:val="000F2CB1"/>
    <w:rsid w:val="000F519E"/>
    <w:rsid w:val="000F6F19"/>
    <w:rsid w:val="00100C53"/>
    <w:rsid w:val="00117523"/>
    <w:rsid w:val="00120C87"/>
    <w:rsid w:val="00136210"/>
    <w:rsid w:val="00164C8F"/>
    <w:rsid w:val="00167F35"/>
    <w:rsid w:val="0017333B"/>
    <w:rsid w:val="001955EF"/>
    <w:rsid w:val="001A01D2"/>
    <w:rsid w:val="001A1D88"/>
    <w:rsid w:val="001A3DB2"/>
    <w:rsid w:val="001A5D2D"/>
    <w:rsid w:val="001C1876"/>
    <w:rsid w:val="001D0B38"/>
    <w:rsid w:val="001E6EDC"/>
    <w:rsid w:val="001F7F65"/>
    <w:rsid w:val="002009B4"/>
    <w:rsid w:val="00204A3A"/>
    <w:rsid w:val="00206D53"/>
    <w:rsid w:val="00210C11"/>
    <w:rsid w:val="00213878"/>
    <w:rsid w:val="002420CF"/>
    <w:rsid w:val="00255E05"/>
    <w:rsid w:val="00271BF6"/>
    <w:rsid w:val="002963E0"/>
    <w:rsid w:val="002A0D2D"/>
    <w:rsid w:val="002B48E4"/>
    <w:rsid w:val="002C55D7"/>
    <w:rsid w:val="002E75D3"/>
    <w:rsid w:val="002E78D6"/>
    <w:rsid w:val="002E7E88"/>
    <w:rsid w:val="002F4643"/>
    <w:rsid w:val="002F490C"/>
    <w:rsid w:val="00307B7B"/>
    <w:rsid w:val="00314820"/>
    <w:rsid w:val="0031575A"/>
    <w:rsid w:val="003258C4"/>
    <w:rsid w:val="00345AB1"/>
    <w:rsid w:val="00350378"/>
    <w:rsid w:val="003733BE"/>
    <w:rsid w:val="003752E0"/>
    <w:rsid w:val="003810A8"/>
    <w:rsid w:val="0038681F"/>
    <w:rsid w:val="00393B3B"/>
    <w:rsid w:val="003947AD"/>
    <w:rsid w:val="00395849"/>
    <w:rsid w:val="003A2456"/>
    <w:rsid w:val="003A43BF"/>
    <w:rsid w:val="003A6FED"/>
    <w:rsid w:val="003B060B"/>
    <w:rsid w:val="003C459E"/>
    <w:rsid w:val="003C679F"/>
    <w:rsid w:val="003E331F"/>
    <w:rsid w:val="003E5526"/>
    <w:rsid w:val="003E7D52"/>
    <w:rsid w:val="003F0BCA"/>
    <w:rsid w:val="003F5ECC"/>
    <w:rsid w:val="0041002D"/>
    <w:rsid w:val="00423D5B"/>
    <w:rsid w:val="00431C5C"/>
    <w:rsid w:val="00444097"/>
    <w:rsid w:val="004454AA"/>
    <w:rsid w:val="00447613"/>
    <w:rsid w:val="0045037C"/>
    <w:rsid w:val="00450575"/>
    <w:rsid w:val="004650E1"/>
    <w:rsid w:val="00467F08"/>
    <w:rsid w:val="00480208"/>
    <w:rsid w:val="004820D4"/>
    <w:rsid w:val="00482431"/>
    <w:rsid w:val="00494DEE"/>
    <w:rsid w:val="00495EF8"/>
    <w:rsid w:val="004966B9"/>
    <w:rsid w:val="004A68B9"/>
    <w:rsid w:val="004B1AC5"/>
    <w:rsid w:val="004B4B98"/>
    <w:rsid w:val="004B5BC6"/>
    <w:rsid w:val="004C4470"/>
    <w:rsid w:val="004C5555"/>
    <w:rsid w:val="004D1992"/>
    <w:rsid w:val="004D50B5"/>
    <w:rsid w:val="0050076F"/>
    <w:rsid w:val="005037E2"/>
    <w:rsid w:val="00516475"/>
    <w:rsid w:val="0051693E"/>
    <w:rsid w:val="005232C4"/>
    <w:rsid w:val="00536E94"/>
    <w:rsid w:val="0054034D"/>
    <w:rsid w:val="00541AA9"/>
    <w:rsid w:val="00543B56"/>
    <w:rsid w:val="00554685"/>
    <w:rsid w:val="00555ABD"/>
    <w:rsid w:val="005566F5"/>
    <w:rsid w:val="00556FB5"/>
    <w:rsid w:val="0056156C"/>
    <w:rsid w:val="00563720"/>
    <w:rsid w:val="00572B97"/>
    <w:rsid w:val="005817CA"/>
    <w:rsid w:val="00591023"/>
    <w:rsid w:val="005A2D02"/>
    <w:rsid w:val="005A63F8"/>
    <w:rsid w:val="005B2A79"/>
    <w:rsid w:val="005B39A4"/>
    <w:rsid w:val="005C18A6"/>
    <w:rsid w:val="005C714C"/>
    <w:rsid w:val="005D7290"/>
    <w:rsid w:val="005D7E58"/>
    <w:rsid w:val="005E6AFA"/>
    <w:rsid w:val="005F5885"/>
    <w:rsid w:val="006132D1"/>
    <w:rsid w:val="00614204"/>
    <w:rsid w:val="0061678F"/>
    <w:rsid w:val="00617D5E"/>
    <w:rsid w:val="006222B6"/>
    <w:rsid w:val="0063242C"/>
    <w:rsid w:val="0064225C"/>
    <w:rsid w:val="006729C7"/>
    <w:rsid w:val="00673F51"/>
    <w:rsid w:val="006837E9"/>
    <w:rsid w:val="00683CB1"/>
    <w:rsid w:val="0068610E"/>
    <w:rsid w:val="006906AF"/>
    <w:rsid w:val="006D6822"/>
    <w:rsid w:val="006D6FB0"/>
    <w:rsid w:val="006D7F3E"/>
    <w:rsid w:val="006F58B7"/>
    <w:rsid w:val="00703F77"/>
    <w:rsid w:val="0070485D"/>
    <w:rsid w:val="00705E87"/>
    <w:rsid w:val="00716E47"/>
    <w:rsid w:val="00721375"/>
    <w:rsid w:val="00727425"/>
    <w:rsid w:val="0073081D"/>
    <w:rsid w:val="00745903"/>
    <w:rsid w:val="0075589C"/>
    <w:rsid w:val="00772E88"/>
    <w:rsid w:val="007739D9"/>
    <w:rsid w:val="007767E4"/>
    <w:rsid w:val="007815D8"/>
    <w:rsid w:val="00783E36"/>
    <w:rsid w:val="007963AE"/>
    <w:rsid w:val="00796C40"/>
    <w:rsid w:val="007A37A1"/>
    <w:rsid w:val="007A4639"/>
    <w:rsid w:val="007A5230"/>
    <w:rsid w:val="007A5403"/>
    <w:rsid w:val="007A7785"/>
    <w:rsid w:val="007C219F"/>
    <w:rsid w:val="007C5114"/>
    <w:rsid w:val="007D7FDD"/>
    <w:rsid w:val="007E10FD"/>
    <w:rsid w:val="007E3EC8"/>
    <w:rsid w:val="007F2487"/>
    <w:rsid w:val="007F42B9"/>
    <w:rsid w:val="007F762A"/>
    <w:rsid w:val="007F7EF7"/>
    <w:rsid w:val="00804BFA"/>
    <w:rsid w:val="00807020"/>
    <w:rsid w:val="008156B5"/>
    <w:rsid w:val="00826B88"/>
    <w:rsid w:val="00827667"/>
    <w:rsid w:val="00834199"/>
    <w:rsid w:val="00836C4B"/>
    <w:rsid w:val="008412E9"/>
    <w:rsid w:val="00853156"/>
    <w:rsid w:val="00860CC5"/>
    <w:rsid w:val="00861482"/>
    <w:rsid w:val="00867096"/>
    <w:rsid w:val="008927EC"/>
    <w:rsid w:val="00893A26"/>
    <w:rsid w:val="008A1759"/>
    <w:rsid w:val="008B20FF"/>
    <w:rsid w:val="008B488C"/>
    <w:rsid w:val="008C0D26"/>
    <w:rsid w:val="00901B5D"/>
    <w:rsid w:val="009165D8"/>
    <w:rsid w:val="00922FB7"/>
    <w:rsid w:val="00930AA6"/>
    <w:rsid w:val="00931B8E"/>
    <w:rsid w:val="00934F27"/>
    <w:rsid w:val="00937284"/>
    <w:rsid w:val="009413EC"/>
    <w:rsid w:val="00943653"/>
    <w:rsid w:val="00950A75"/>
    <w:rsid w:val="0095375A"/>
    <w:rsid w:val="00963DFF"/>
    <w:rsid w:val="00974854"/>
    <w:rsid w:val="00990A1B"/>
    <w:rsid w:val="00990AD2"/>
    <w:rsid w:val="0099277E"/>
    <w:rsid w:val="00995F4D"/>
    <w:rsid w:val="009A0B9B"/>
    <w:rsid w:val="009A0E74"/>
    <w:rsid w:val="009A31BA"/>
    <w:rsid w:val="009B1DFF"/>
    <w:rsid w:val="009B523B"/>
    <w:rsid w:val="009B5C68"/>
    <w:rsid w:val="009C546F"/>
    <w:rsid w:val="009D40AA"/>
    <w:rsid w:val="009E2C14"/>
    <w:rsid w:val="00A02BDE"/>
    <w:rsid w:val="00A21604"/>
    <w:rsid w:val="00A2381B"/>
    <w:rsid w:val="00A2408E"/>
    <w:rsid w:val="00A27577"/>
    <w:rsid w:val="00A300C4"/>
    <w:rsid w:val="00A33B47"/>
    <w:rsid w:val="00A37590"/>
    <w:rsid w:val="00A45942"/>
    <w:rsid w:val="00A47EB9"/>
    <w:rsid w:val="00A52F38"/>
    <w:rsid w:val="00A52FC4"/>
    <w:rsid w:val="00A56538"/>
    <w:rsid w:val="00A567C9"/>
    <w:rsid w:val="00A75FC0"/>
    <w:rsid w:val="00A9589F"/>
    <w:rsid w:val="00AB0962"/>
    <w:rsid w:val="00AB3F7F"/>
    <w:rsid w:val="00AB475E"/>
    <w:rsid w:val="00AB6DCF"/>
    <w:rsid w:val="00AC170D"/>
    <w:rsid w:val="00AC5B38"/>
    <w:rsid w:val="00AC6735"/>
    <w:rsid w:val="00AC673D"/>
    <w:rsid w:val="00AD6FB3"/>
    <w:rsid w:val="00AE00BE"/>
    <w:rsid w:val="00AE0B12"/>
    <w:rsid w:val="00AE11E5"/>
    <w:rsid w:val="00AF2807"/>
    <w:rsid w:val="00AF6607"/>
    <w:rsid w:val="00B04859"/>
    <w:rsid w:val="00B07A61"/>
    <w:rsid w:val="00B17332"/>
    <w:rsid w:val="00B20FE1"/>
    <w:rsid w:val="00B26E35"/>
    <w:rsid w:val="00B33BB7"/>
    <w:rsid w:val="00B35D75"/>
    <w:rsid w:val="00B47375"/>
    <w:rsid w:val="00B549AC"/>
    <w:rsid w:val="00B60087"/>
    <w:rsid w:val="00B76A9D"/>
    <w:rsid w:val="00B83D5F"/>
    <w:rsid w:val="00B928F7"/>
    <w:rsid w:val="00BA4BD4"/>
    <w:rsid w:val="00BB7B7C"/>
    <w:rsid w:val="00BC3DC4"/>
    <w:rsid w:val="00BC512F"/>
    <w:rsid w:val="00BC7B1E"/>
    <w:rsid w:val="00BD031B"/>
    <w:rsid w:val="00BD0A2E"/>
    <w:rsid w:val="00BD56CC"/>
    <w:rsid w:val="00BD5946"/>
    <w:rsid w:val="00BE471F"/>
    <w:rsid w:val="00BE47E7"/>
    <w:rsid w:val="00BE7E4E"/>
    <w:rsid w:val="00BF0B5B"/>
    <w:rsid w:val="00BF18C5"/>
    <w:rsid w:val="00BF45F2"/>
    <w:rsid w:val="00BF47DC"/>
    <w:rsid w:val="00BF5CD1"/>
    <w:rsid w:val="00C0110B"/>
    <w:rsid w:val="00C12364"/>
    <w:rsid w:val="00C130F2"/>
    <w:rsid w:val="00C2052B"/>
    <w:rsid w:val="00C22393"/>
    <w:rsid w:val="00C2329A"/>
    <w:rsid w:val="00C24A34"/>
    <w:rsid w:val="00C4355C"/>
    <w:rsid w:val="00C56753"/>
    <w:rsid w:val="00C57663"/>
    <w:rsid w:val="00C6337F"/>
    <w:rsid w:val="00C63E5C"/>
    <w:rsid w:val="00C64279"/>
    <w:rsid w:val="00C64803"/>
    <w:rsid w:val="00C830CB"/>
    <w:rsid w:val="00C839A4"/>
    <w:rsid w:val="00C865DF"/>
    <w:rsid w:val="00C9338E"/>
    <w:rsid w:val="00C9645A"/>
    <w:rsid w:val="00C9753E"/>
    <w:rsid w:val="00CB1134"/>
    <w:rsid w:val="00CC48BE"/>
    <w:rsid w:val="00CE56FF"/>
    <w:rsid w:val="00CF731E"/>
    <w:rsid w:val="00CF7BD4"/>
    <w:rsid w:val="00D079AD"/>
    <w:rsid w:val="00D11C76"/>
    <w:rsid w:val="00D221E4"/>
    <w:rsid w:val="00D369C8"/>
    <w:rsid w:val="00D411A0"/>
    <w:rsid w:val="00D47BA2"/>
    <w:rsid w:val="00D52E04"/>
    <w:rsid w:val="00D54190"/>
    <w:rsid w:val="00D60CB5"/>
    <w:rsid w:val="00D72D1D"/>
    <w:rsid w:val="00D7788F"/>
    <w:rsid w:val="00D8306E"/>
    <w:rsid w:val="00D87652"/>
    <w:rsid w:val="00D9332B"/>
    <w:rsid w:val="00D93CD9"/>
    <w:rsid w:val="00DB2A96"/>
    <w:rsid w:val="00DC798D"/>
    <w:rsid w:val="00DD0C47"/>
    <w:rsid w:val="00DE03CD"/>
    <w:rsid w:val="00E07D6A"/>
    <w:rsid w:val="00E127E6"/>
    <w:rsid w:val="00E15033"/>
    <w:rsid w:val="00E22B5F"/>
    <w:rsid w:val="00E3085B"/>
    <w:rsid w:val="00E41143"/>
    <w:rsid w:val="00E41C6C"/>
    <w:rsid w:val="00E43A8A"/>
    <w:rsid w:val="00E47596"/>
    <w:rsid w:val="00E523BD"/>
    <w:rsid w:val="00E55972"/>
    <w:rsid w:val="00E7056D"/>
    <w:rsid w:val="00E71BAD"/>
    <w:rsid w:val="00E811FD"/>
    <w:rsid w:val="00E87215"/>
    <w:rsid w:val="00E938B3"/>
    <w:rsid w:val="00EA66B7"/>
    <w:rsid w:val="00EB46BE"/>
    <w:rsid w:val="00ED0639"/>
    <w:rsid w:val="00ED0809"/>
    <w:rsid w:val="00ED28BB"/>
    <w:rsid w:val="00EE1716"/>
    <w:rsid w:val="00EE6E0E"/>
    <w:rsid w:val="00EF3884"/>
    <w:rsid w:val="00F01C69"/>
    <w:rsid w:val="00F564FF"/>
    <w:rsid w:val="00F64DAD"/>
    <w:rsid w:val="00F66FA0"/>
    <w:rsid w:val="00F72CE1"/>
    <w:rsid w:val="00F768C6"/>
    <w:rsid w:val="00F938FF"/>
    <w:rsid w:val="00F94D57"/>
    <w:rsid w:val="00FA2F60"/>
    <w:rsid w:val="00FA2FB7"/>
    <w:rsid w:val="00FA33D4"/>
    <w:rsid w:val="00FB022C"/>
    <w:rsid w:val="00FC06CF"/>
    <w:rsid w:val="00FC5283"/>
    <w:rsid w:val="00FC5DF7"/>
    <w:rsid w:val="00FD0569"/>
    <w:rsid w:val="00FD13DC"/>
    <w:rsid w:val="00FD18AD"/>
    <w:rsid w:val="00FD6A43"/>
    <w:rsid w:val="00FE1519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DCF"/>
    <w:pPr>
      <w:spacing w:line="48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2BDE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2BDE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2BDE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02B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2B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2B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2B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2B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2B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2BDE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02B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2BDE"/>
    <w:rPr>
      <w:rFonts w:ascii="Times New Roman" w:hAnsi="Times New Roman"/>
      <w:sz w:val="24"/>
    </w:rPr>
  </w:style>
  <w:style w:type="paragraph" w:customStyle="1" w:styleId="Default">
    <w:name w:val="Default"/>
    <w:rsid w:val="00A02B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A02BD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02BD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02BDE"/>
    <w:rPr>
      <w:rFonts w:ascii="Times New Roman" w:eastAsiaTheme="majorEastAsia" w:hAnsi="Times New Roman" w:cstheme="majorBidi"/>
      <w:b/>
      <w:sz w:val="24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A02BDE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A02BDE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02BDE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A02BDE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A02BDE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A02B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02BDE"/>
    <w:rPr>
      <w:rFonts w:ascii="Times New Roman" w:eastAsiaTheme="majorEastAsia" w:hAnsi="Times New Roman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02BD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2BDE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2BDE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2BDE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2B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2B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A02BDE"/>
    <w:rPr>
      <w:rFonts w:ascii="Times New Roman" w:hAnsi="Times New Roman"/>
      <w:sz w:val="24"/>
    </w:rPr>
  </w:style>
  <w:style w:type="paragraph" w:customStyle="1" w:styleId="TituloNivel1APA">
    <w:name w:val="TituloNivel1APA"/>
    <w:next w:val="Normal"/>
    <w:link w:val="TituloNivel1APACar"/>
    <w:autoRedefine/>
    <w:rsid w:val="00A02BDE"/>
    <w:pPr>
      <w:spacing w:line="480" w:lineRule="auto"/>
      <w:jc w:val="center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1APACar">
    <w:name w:val="TituloNivel1APA Car"/>
    <w:basedOn w:val="Ttulo1Car"/>
    <w:link w:val="TituloNivel1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2">
    <w:name w:val="TituloNivel2"/>
    <w:next w:val="Normal"/>
    <w:link w:val="TituloNivel2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Car">
    <w:name w:val="TituloNivel2 Car"/>
    <w:basedOn w:val="TituloNivel1APACar"/>
    <w:link w:val="TituloNivel2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customStyle="1" w:styleId="TituloNivel3APA">
    <w:name w:val="TituloNivel3APA"/>
    <w:next w:val="Normal"/>
    <w:link w:val="TituloNivel3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character" w:customStyle="1" w:styleId="TituloNivel3APACar">
    <w:name w:val="TituloNivel3APA Car"/>
    <w:basedOn w:val="Fuentedeprrafopredeter"/>
    <w:link w:val="TituloNivel3APA"/>
    <w:rsid w:val="00A02BDE"/>
    <w:rPr>
      <w:rFonts w:ascii="Times New Roman" w:eastAsiaTheme="majorEastAsia" w:hAnsi="Times New Roman" w:cstheme="majorBidi"/>
      <w:b/>
      <w:i/>
      <w:kern w:val="2"/>
      <w:sz w:val="24"/>
      <w:szCs w:val="32"/>
      <w14:ligatures w14:val="standardContextual"/>
    </w:rPr>
  </w:style>
  <w:style w:type="paragraph" w:customStyle="1" w:styleId="TituloNivel2APA">
    <w:name w:val="TituloNivel2APA"/>
    <w:next w:val="Normal"/>
    <w:link w:val="TituloNivel2APACar"/>
    <w:autoRedefine/>
    <w:rsid w:val="00A02BDE"/>
    <w:pPr>
      <w:spacing w:line="480" w:lineRule="auto"/>
    </w:pPr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ituloNivel2APACar">
    <w:name w:val="TituloNivel2APA Car"/>
    <w:basedOn w:val="TituloNivel1APACar"/>
    <w:link w:val="TituloNivel2APA"/>
    <w:rsid w:val="00A02BDE"/>
    <w:rPr>
      <w:rFonts w:ascii="Times New Roman" w:eastAsiaTheme="majorEastAsia" w:hAnsi="Times New Roman" w:cstheme="majorBidi"/>
      <w:b/>
      <w:color w:val="2F5496" w:themeColor="accent1" w:themeShade="BF"/>
      <w:kern w:val="2"/>
      <w:sz w:val="24"/>
      <w:szCs w:val="32"/>
      <w14:ligatures w14:val="standardContextual"/>
    </w:rPr>
  </w:style>
  <w:style w:type="paragraph" w:styleId="Sinespaciado">
    <w:name w:val="No Spacing"/>
    <w:uiPriority w:val="1"/>
    <w:qFormat/>
    <w:rsid w:val="00A02BDE"/>
    <w:pPr>
      <w:spacing w:after="0" w:line="240" w:lineRule="auto"/>
      <w:ind w:firstLine="709"/>
    </w:pPr>
    <w:rPr>
      <w:rFonts w:ascii="Times New Roman" w:hAnsi="Times New Roman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02BD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A2FB7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BD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BD5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55E0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55E0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D8306E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893A26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  <w:style w:type="table" w:styleId="Tablaconcuadrculaclara">
    <w:name w:val="Grid Table Light"/>
    <w:basedOn w:val="Tablanormal"/>
    <w:uiPriority w:val="40"/>
    <w:rsid w:val="00893A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7739D9"/>
  </w:style>
  <w:style w:type="paragraph" w:styleId="TDC4">
    <w:name w:val="toc 4"/>
    <w:basedOn w:val="Normal"/>
    <w:next w:val="Normal"/>
    <w:autoRedefine/>
    <w:uiPriority w:val="39"/>
    <w:unhideWhenUsed/>
    <w:rsid w:val="00D47BA2"/>
    <w:pPr>
      <w:spacing w:after="100" w:line="278" w:lineRule="auto"/>
      <w:ind w:left="7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47BA2"/>
    <w:pPr>
      <w:spacing w:after="100" w:line="278" w:lineRule="auto"/>
      <w:ind w:left="96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47BA2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47BA2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47BA2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47BA2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9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Documents\Plantillas%20personalizadas%20de%20Office\normasAP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dev</b:Tag>
    <b:SourceType>InternetSite</b:SourceType>
    <b:Guid>{24C12E9F-55D1-4F02-82E4-775E85D7D504}</b:Guid>
    <b:Title>developer Mozilla</b:Title>
    <b:URL>https://developer.mozilla.org/es/docs/Web/JavaScript/Reference/Global_Objects/Math/random</b:URL>
    <b:RefOrder>1</b:RefOrder>
  </b:Source>
  <b:Source>
    <b:Tag>lis</b:Tag>
    <b:SourceType>InternetSite</b:SourceType>
    <b:Guid>{B1A39B3E-BB50-429F-A37A-77C233FA1CCF}</b:Guid>
    <b:Title>listener</b:Title>
    <b:URL>https://developer.mozilla.org/es/docs/Web/API/EventTarget/addEventListener</b:URL>
    <b:RefOrder>2</b:RefOrder>
  </b:Source>
</b:Sources>
</file>

<file path=customXml/itemProps1.xml><?xml version="1.0" encoding="utf-8"?>
<ds:datastoreItem xmlns:ds="http://schemas.openxmlformats.org/officeDocument/2006/customXml" ds:itemID="{F0D7E4F3-FBD5-45E9-B64E-4DA8A8C6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normasAPA.dotx</Template>
  <TotalTime>160</TotalTime>
  <Pages>10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Ruiz</cp:lastModifiedBy>
  <cp:revision>7</cp:revision>
  <cp:lastPrinted>2026-09-22T22:33:00Z</cp:lastPrinted>
  <dcterms:created xsi:type="dcterms:W3CDTF">2026-09-21T16:05:00Z</dcterms:created>
  <dcterms:modified xsi:type="dcterms:W3CDTF">2026-09-22T22:34:00Z</dcterms:modified>
</cp:coreProperties>
</file>