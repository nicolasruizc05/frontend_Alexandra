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9C4C" w14:textId="4991DFE4" w:rsidR="005232C4" w:rsidRDefault="00450575" w:rsidP="00A45942">
      <w:pPr>
        <w:jc w:val="center"/>
        <w:rPr>
          <w:sz w:val="20"/>
          <w:szCs w:val="20"/>
        </w:rPr>
      </w:pPr>
      <w:r>
        <w:rPr>
          <w:rFonts w:ascii="Arial" w:hAnsi="Arial" w:cs="Arial"/>
          <w:b/>
          <w:bCs/>
          <w:color w:val="70AD47" w:themeColor="accent6"/>
          <w:sz w:val="28"/>
          <w:szCs w:val="28"/>
        </w:rPr>
        <w:t>Creación del proyecto con React</w:t>
      </w:r>
    </w:p>
    <w:p w14:paraId="7EF4D9D5" w14:textId="77777777" w:rsidR="00AB6DCF" w:rsidRDefault="00AB6DCF">
      <w:pPr>
        <w:rPr>
          <w:sz w:val="20"/>
          <w:szCs w:val="20"/>
        </w:rPr>
      </w:pPr>
    </w:p>
    <w:p w14:paraId="7D34982F" w14:textId="77777777" w:rsidR="00AB6DCF" w:rsidRPr="005B2A79" w:rsidRDefault="00AB6DCF">
      <w:pPr>
        <w:rPr>
          <w:sz w:val="20"/>
          <w:szCs w:val="20"/>
        </w:rPr>
      </w:pPr>
    </w:p>
    <w:p w14:paraId="2FDF9032" w14:textId="7C1BE131" w:rsidR="005232C4" w:rsidRPr="005B2A79" w:rsidRDefault="005232C4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Cs w:val="24"/>
        </w:rPr>
        <w:t>a</w:t>
      </w:r>
      <w:r w:rsidRPr="005B2A79">
        <w:rPr>
          <w:rFonts w:ascii="Arial" w:hAnsi="Arial" w:cs="Arial"/>
          <w:b/>
          <w:bCs/>
          <w:szCs w:val="24"/>
        </w:rPr>
        <w:t>:</w:t>
      </w:r>
      <w:r w:rsidRPr="005B2A79">
        <w:rPr>
          <w:rFonts w:ascii="Arial" w:hAnsi="Arial" w:cs="Arial"/>
          <w:szCs w:val="24"/>
        </w:rPr>
        <w:t xml:space="preserve"> 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  <w:t>Instructor</w:t>
      </w:r>
      <w:r w:rsidR="00FD0569">
        <w:rPr>
          <w:rFonts w:ascii="Arial" w:hAnsi="Arial" w:cs="Arial"/>
          <w:szCs w:val="24"/>
        </w:rPr>
        <w:t>a Alexandra Muñoz</w:t>
      </w:r>
    </w:p>
    <w:p w14:paraId="045888A7" w14:textId="22E8A6C9" w:rsidR="005232C4" w:rsidRPr="001A3DB2" w:rsidRDefault="005232C4" w:rsidP="00AC5B38">
      <w:pPr>
        <w:ind w:left="708"/>
        <w:rPr>
          <w:rFonts w:ascii="Arial" w:hAnsi="Arial" w:cs="Arial"/>
          <w:b/>
          <w:bCs/>
          <w:color w:val="70AD47" w:themeColor="accent6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Por</w:t>
      </w:r>
      <w:r w:rsidR="008B20FF" w:rsidRPr="005B2A79">
        <w:rPr>
          <w:rFonts w:ascii="Arial" w:hAnsi="Arial" w:cs="Arial"/>
          <w:b/>
          <w:bCs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2A0D2D">
        <w:rPr>
          <w:rFonts w:ascii="Arial" w:hAnsi="Arial" w:cs="Arial"/>
          <w:b/>
          <w:bCs/>
          <w:color w:val="70AD47" w:themeColor="accent6"/>
          <w:szCs w:val="24"/>
        </w:rPr>
        <w:t>Nicolas Ruiz Colorado</w:t>
      </w:r>
    </w:p>
    <w:p w14:paraId="3890CBA8" w14:textId="4B31FE6B" w:rsidR="00AC5B38" w:rsidRPr="005B2A79" w:rsidRDefault="00AC5B38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Ficha:</w:t>
      </w:r>
      <w:r w:rsidRPr="005B2A79">
        <w:rPr>
          <w:rFonts w:ascii="Arial" w:hAnsi="Arial" w:cs="Arial"/>
          <w:szCs w:val="24"/>
        </w:rPr>
        <w:t xml:space="preserve">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>3312932</w:t>
      </w:r>
    </w:p>
    <w:p w14:paraId="09C9ADE0" w14:textId="4946A474" w:rsidR="00213878" w:rsidRPr="00963DFF" w:rsidRDefault="00C9645A" w:rsidP="00963DFF">
      <w:pPr>
        <w:spacing w:after="200" w:line="276" w:lineRule="auto"/>
        <w:ind w:left="708"/>
        <w:jc w:val="both"/>
        <w:rPr>
          <w:rFonts w:ascii="Arial" w:hAnsi="Arial" w:cs="Arial"/>
          <w:szCs w:val="24"/>
        </w:rPr>
      </w:pPr>
      <w:r w:rsidRPr="00213878">
        <w:rPr>
          <w:rFonts w:ascii="Arial" w:hAnsi="Arial" w:cs="Arial"/>
          <w:b/>
          <w:bCs/>
          <w:szCs w:val="24"/>
        </w:rPr>
        <w:t>Competencia:</w:t>
      </w:r>
      <w:r w:rsidRPr="00213878">
        <w:rPr>
          <w:rFonts w:ascii="Arial" w:hAnsi="Arial" w:cs="Arial"/>
          <w:szCs w:val="24"/>
        </w:rPr>
        <w:t xml:space="preserve"> </w:t>
      </w:r>
      <w:r w:rsidR="001A3DB2" w:rsidRP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</w:p>
    <w:p w14:paraId="0B13231D" w14:textId="19203109" w:rsidR="001A3DB2" w:rsidRPr="001A3DB2" w:rsidRDefault="001A3DB2" w:rsidP="00C12364">
      <w:pPr>
        <w:ind w:left="4248" w:hanging="3540"/>
        <w:jc w:val="both"/>
        <w:rPr>
          <w:rFonts w:ascii="Arial" w:hAnsi="Arial" w:cs="Arial"/>
          <w:szCs w:val="24"/>
        </w:rPr>
      </w:pPr>
    </w:p>
    <w:p w14:paraId="78734852" w14:textId="77777777" w:rsidR="001A3DB2" w:rsidRPr="001A3DB2" w:rsidRDefault="001A3DB2">
      <w:pPr>
        <w:pStyle w:val="Default"/>
        <w:numPr>
          <w:ilvl w:val="1"/>
          <w:numId w:val="2"/>
        </w:numPr>
        <w:jc w:val="both"/>
      </w:pPr>
    </w:p>
    <w:p w14:paraId="7729E48E" w14:textId="77777777" w:rsidR="007F7EF7" w:rsidRPr="005B2A79" w:rsidRDefault="007F7EF7" w:rsidP="00C9645A">
      <w:pPr>
        <w:pStyle w:val="Default"/>
        <w:ind w:left="708"/>
        <w:jc w:val="both"/>
        <w:rPr>
          <w:sz w:val="22"/>
          <w:szCs w:val="22"/>
        </w:rPr>
      </w:pPr>
    </w:p>
    <w:p w14:paraId="1D41F252" w14:textId="05F9E3BF" w:rsidR="005232C4" w:rsidRPr="007F7EF7" w:rsidRDefault="005232C4" w:rsidP="007F7EF7">
      <w:pPr>
        <w:pStyle w:val="Default"/>
        <w:numPr>
          <w:ilvl w:val="1"/>
          <w:numId w:val="1"/>
        </w:numPr>
        <w:rPr>
          <w:sz w:val="22"/>
          <w:szCs w:val="22"/>
        </w:rPr>
      </w:pPr>
    </w:p>
    <w:p w14:paraId="1DEEB5D2" w14:textId="77777777" w:rsidR="007F7EF7" w:rsidRDefault="007F7EF7" w:rsidP="00867096">
      <w:pPr>
        <w:ind w:firstLine="0"/>
        <w:rPr>
          <w:rFonts w:ascii="Arial" w:hAnsi="Arial" w:cs="Arial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 xml:space="preserve">Regional </w:t>
      </w:r>
      <w:r w:rsidR="008B20FF" w:rsidRPr="005B2A79">
        <w:rPr>
          <w:rFonts w:ascii="Arial" w:hAnsi="Arial" w:cs="Arial"/>
          <w:szCs w:val="24"/>
        </w:rPr>
        <w:t>Cauca</w:t>
      </w:r>
    </w:p>
    <w:p w14:paraId="3FBE44CB" w14:textId="77777777" w:rsid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29E9386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18E84E3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8E354C0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A5B9BAF" w14:textId="77777777" w:rsidR="00867096" w:rsidRPr="005232C4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0D22765" w14:textId="5E5C7797" w:rsidR="00210C11" w:rsidRPr="00867096" w:rsidRDefault="008B20FF" w:rsidP="00867096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Popayán</w:t>
      </w:r>
      <w:r w:rsidR="005232C4" w:rsidRPr="005B2A79">
        <w:rPr>
          <w:rFonts w:ascii="Arial" w:hAnsi="Arial" w:cs="Arial"/>
          <w:szCs w:val="24"/>
        </w:rPr>
        <w:t xml:space="preserve">, día </w:t>
      </w:r>
      <w:r w:rsidR="00AC170D">
        <w:rPr>
          <w:rFonts w:ascii="Arial" w:hAnsi="Arial" w:cs="Arial"/>
          <w:b/>
          <w:bCs/>
          <w:color w:val="70AD47" w:themeColor="accent6"/>
          <w:szCs w:val="24"/>
        </w:rPr>
        <w:t>21</w:t>
      </w:r>
      <w:r w:rsidR="00FE7FCA" w:rsidRPr="001A3DB2">
        <w:rPr>
          <w:rFonts w:ascii="Arial" w:hAnsi="Arial" w:cs="Arial"/>
          <w:b/>
          <w:bCs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 </w:t>
      </w:r>
      <w:r w:rsidR="00AC170D">
        <w:rPr>
          <w:rFonts w:ascii="Arial" w:hAnsi="Arial" w:cs="Arial"/>
          <w:b/>
          <w:bCs/>
          <w:color w:val="70AD47" w:themeColor="accent6"/>
          <w:szCs w:val="24"/>
        </w:rPr>
        <w:t>septiembre</w:t>
      </w:r>
      <w:r w:rsidR="005232C4" w:rsidRPr="001A3DB2">
        <w:rPr>
          <w:rFonts w:ascii="Arial" w:hAnsi="Arial" w:cs="Arial"/>
          <w:color w:val="70AD47" w:themeColor="accent6"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del año </w:t>
      </w:r>
      <w:r w:rsidR="004C4470">
        <w:rPr>
          <w:rFonts w:ascii="Arial" w:hAnsi="Arial" w:cs="Arial"/>
          <w:b/>
          <w:bCs/>
          <w:color w:val="70AD47" w:themeColor="accent6"/>
          <w:szCs w:val="24"/>
        </w:rPr>
        <w:t>2026</w:t>
      </w: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s-ES" w:eastAsia="en-US"/>
        </w:rPr>
        <w:id w:val="1702353024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theme="majorBidi"/>
          <w:b/>
          <w:sz w:val="24"/>
          <w:szCs w:val="40"/>
        </w:rPr>
      </w:sdtEndPr>
      <w:sdtContent>
        <w:p w14:paraId="3135305B" w14:textId="27461B42" w:rsidR="008B20FF" w:rsidRPr="008B20FF" w:rsidRDefault="008B20FF" w:rsidP="00E43A8A">
          <w:pPr>
            <w:pStyle w:val="TtuloTDC"/>
            <w:ind w:left="432"/>
            <w:rPr>
              <w:rFonts w:ascii="Arial" w:hAnsi="Arial" w:cs="Arial"/>
              <w:b w:val="0"/>
              <w:bCs/>
              <w:sz w:val="36"/>
              <w:szCs w:val="36"/>
              <w:lang w:val="es-ES"/>
            </w:rPr>
          </w:pPr>
          <w:r w:rsidRPr="008B20FF">
            <w:rPr>
              <w:rFonts w:ascii="Arial" w:hAnsi="Arial" w:cs="Arial"/>
              <w:bCs/>
              <w:sz w:val="36"/>
              <w:szCs w:val="36"/>
              <w:lang w:val="es-ES"/>
            </w:rPr>
            <w:t>Tabla de Contenido</w:t>
          </w:r>
        </w:p>
        <w:p w14:paraId="425511DE" w14:textId="77777777" w:rsidR="008B20FF" w:rsidRPr="008B20FF" w:rsidRDefault="008B20FF" w:rsidP="008B20FF">
          <w:pPr>
            <w:rPr>
              <w:lang w:val="es-ES" w:eastAsia="es-CO"/>
            </w:rPr>
          </w:pPr>
        </w:p>
        <w:p w14:paraId="67A2CB1B" w14:textId="5D25FC97" w:rsidR="00AC170D" w:rsidRDefault="008B20FF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E43A8A">
            <w:fldChar w:fldCharType="begin"/>
          </w:r>
          <w:r w:rsidRPr="00E43A8A">
            <w:instrText xml:space="preserve"> TOC \o "1-3" \h \z \u </w:instrText>
          </w:r>
          <w:r w:rsidRPr="00E43A8A">
            <w:fldChar w:fldCharType="separate"/>
          </w:r>
          <w:hyperlink w:anchor="_Toc240881117" w:history="1">
            <w:r w:rsidR="00AC170D" w:rsidRPr="003C7856">
              <w:rPr>
                <w:rStyle w:val="Hipervnculo"/>
                <w:noProof/>
              </w:rPr>
              <w:t>Creación del proyecto</w:t>
            </w:r>
            <w:r w:rsidR="00AC170D">
              <w:rPr>
                <w:noProof/>
                <w:webHidden/>
              </w:rPr>
              <w:tab/>
            </w:r>
            <w:r w:rsidR="00AC170D">
              <w:rPr>
                <w:noProof/>
                <w:webHidden/>
              </w:rPr>
              <w:fldChar w:fldCharType="begin"/>
            </w:r>
            <w:r w:rsidR="00AC170D">
              <w:rPr>
                <w:noProof/>
                <w:webHidden/>
              </w:rPr>
              <w:instrText xml:space="preserve"> PAGEREF _Toc240881117 \h </w:instrText>
            </w:r>
            <w:r w:rsidR="00AC170D">
              <w:rPr>
                <w:noProof/>
                <w:webHidden/>
              </w:rPr>
            </w:r>
            <w:r w:rsidR="00AC170D"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3</w:t>
            </w:r>
            <w:r w:rsidR="00AC170D">
              <w:rPr>
                <w:noProof/>
                <w:webHidden/>
              </w:rPr>
              <w:fldChar w:fldCharType="end"/>
            </w:r>
          </w:hyperlink>
        </w:p>
        <w:p w14:paraId="6B56B475" w14:textId="5B916939" w:rsidR="00AC170D" w:rsidRDefault="00AC170D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881118" w:history="1">
            <w:r w:rsidRPr="003C7856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7856">
              <w:rPr>
                <w:rStyle w:val="Hipervnculo"/>
                <w:noProof/>
              </w:rPr>
              <w:t>Paso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CAB0" w14:textId="3658670F" w:rsidR="00AC170D" w:rsidRDefault="00AC170D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881119" w:history="1">
            <w:r w:rsidRPr="003C7856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7856">
              <w:rPr>
                <w:rStyle w:val="Hipervnculo"/>
                <w:noProof/>
              </w:rPr>
              <w:t>Paso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A838" w14:textId="71A78BA0" w:rsidR="00AC170D" w:rsidRDefault="00AC170D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881120" w:history="1">
            <w:r w:rsidRPr="003C7856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7856">
              <w:rPr>
                <w:rStyle w:val="Hipervnculo"/>
                <w:noProof/>
              </w:rPr>
              <w:t>Paso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B1D92" w14:textId="1859570F" w:rsidR="00AC170D" w:rsidRDefault="00AC170D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881121" w:history="1">
            <w:r w:rsidRPr="003C7856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7856">
              <w:rPr>
                <w:rStyle w:val="Hipervnculo"/>
                <w:noProof/>
              </w:rPr>
              <w:t>Paso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50D6" w14:textId="23FEADDE" w:rsidR="00AC170D" w:rsidRDefault="00AC170D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881122" w:history="1">
            <w:r w:rsidRPr="003C7856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7856">
              <w:rPr>
                <w:rStyle w:val="Hipervnculo"/>
                <w:noProof/>
              </w:rPr>
              <w:t>Paso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2A0A" w14:textId="2A9F5AA6" w:rsidR="00AC170D" w:rsidRDefault="00AC170D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881123" w:history="1">
            <w:r w:rsidRPr="003C7856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7856">
              <w:rPr>
                <w:rStyle w:val="Hipervnculo"/>
                <w:noProof/>
              </w:rPr>
              <w:t>Instalaciones las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584B1" w14:textId="53E719A1" w:rsidR="00AC170D" w:rsidRDefault="00AC170D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881124" w:history="1">
            <w:r w:rsidRPr="003C7856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7856">
              <w:rPr>
                <w:rStyle w:val="Hipervnculo"/>
                <w:noProof/>
              </w:rPr>
              <w:t>Ejecutamos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78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E902" w14:textId="7AD069F1" w:rsidR="00A45942" w:rsidRDefault="008B20FF" w:rsidP="00A45942">
          <w:pPr>
            <w:pStyle w:val="Ttulo1"/>
            <w:rPr>
              <w:lang w:val="es-ES"/>
            </w:rPr>
          </w:pPr>
          <w:r w:rsidRPr="00E43A8A">
            <w:rPr>
              <w:lang w:val="es-ES"/>
            </w:rPr>
            <w:fldChar w:fldCharType="end"/>
          </w:r>
        </w:p>
      </w:sdtContent>
    </w:sdt>
    <w:p w14:paraId="09A5B897" w14:textId="06AF48C6" w:rsidR="00D47BA2" w:rsidRDefault="00D47BA2" w:rsidP="00450575">
      <w:pPr>
        <w:pStyle w:val="Ttulo1"/>
      </w:pPr>
      <w:r>
        <w:br w:type="page"/>
      </w:r>
      <w:bookmarkStart w:id="0" w:name="_Toc240881117"/>
      <w:r w:rsidR="00450575">
        <w:lastRenderedPageBreak/>
        <w:t>Creación del proyecto</w:t>
      </w:r>
      <w:bookmarkEnd w:id="0"/>
      <w:r w:rsidR="00450575">
        <w:t xml:space="preserve"> </w:t>
      </w:r>
    </w:p>
    <w:p w14:paraId="24DB0183" w14:textId="5C060278" w:rsidR="00450575" w:rsidRDefault="00450575" w:rsidP="00450575">
      <w:pPr>
        <w:pStyle w:val="Ttulo2"/>
        <w:numPr>
          <w:ilvl w:val="0"/>
          <w:numId w:val="40"/>
        </w:numPr>
      </w:pPr>
      <w:r>
        <w:t xml:space="preserve"> </w:t>
      </w:r>
      <w:bookmarkStart w:id="1" w:name="_Toc240881118"/>
      <w:r>
        <w:t>Paso 1</w:t>
      </w:r>
      <w:bookmarkEnd w:id="1"/>
      <w:r>
        <w:t xml:space="preserve"> </w:t>
      </w:r>
    </w:p>
    <w:p w14:paraId="3A2E43D2" w14:textId="52952E36" w:rsidR="00450575" w:rsidRDefault="00450575" w:rsidP="00450575">
      <w:r>
        <w:t xml:space="preserve">Crear la carpeta en la cual queremos crear nuestro proyecto </w:t>
      </w:r>
    </w:p>
    <w:p w14:paraId="5915AAFF" w14:textId="4DB2DAFC" w:rsidR="00450575" w:rsidRDefault="00450575" w:rsidP="00450575">
      <w:pPr>
        <w:ind w:firstLine="0"/>
      </w:pPr>
      <w:r w:rsidRPr="00450575">
        <w:drawing>
          <wp:inline distT="0" distB="0" distL="0" distR="0" wp14:anchorId="6187C951" wp14:editId="6302ED96">
            <wp:extent cx="4524375" cy="2438289"/>
            <wp:effectExtent l="0" t="0" r="0" b="635"/>
            <wp:docPr id="745459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1448" cy="24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56F6" w14:textId="2B2B78D4" w:rsidR="00450575" w:rsidRDefault="00450575" w:rsidP="00450575">
      <w:pPr>
        <w:pStyle w:val="Ttulo2"/>
        <w:numPr>
          <w:ilvl w:val="0"/>
          <w:numId w:val="40"/>
        </w:numPr>
      </w:pPr>
      <w:bookmarkStart w:id="2" w:name="_Toc240881119"/>
      <w:r>
        <w:t>Paso 2</w:t>
      </w:r>
      <w:bookmarkEnd w:id="2"/>
      <w:r>
        <w:t xml:space="preserve"> </w:t>
      </w:r>
    </w:p>
    <w:p w14:paraId="1D42D03C" w14:textId="647CC01D" w:rsidR="00450575" w:rsidRDefault="00450575" w:rsidP="00450575">
      <w:r>
        <w:t xml:space="preserve">Abrimos una terminal tipo </w:t>
      </w:r>
      <w:proofErr w:type="spellStart"/>
      <w:r>
        <w:t>bash</w:t>
      </w:r>
      <w:proofErr w:type="spellEnd"/>
      <w:r>
        <w:t xml:space="preserve"> </w:t>
      </w:r>
    </w:p>
    <w:p w14:paraId="42A3630F" w14:textId="077405F2" w:rsidR="00450575" w:rsidRDefault="00450575" w:rsidP="00450575">
      <w:pPr>
        <w:ind w:firstLine="0"/>
      </w:pPr>
      <w:r w:rsidRPr="00450575">
        <w:drawing>
          <wp:inline distT="0" distB="0" distL="0" distR="0" wp14:anchorId="0914D954" wp14:editId="19C96A8E">
            <wp:extent cx="4000500" cy="2265049"/>
            <wp:effectExtent l="0" t="0" r="0" b="1905"/>
            <wp:docPr id="445298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876" cy="227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A9DB" w14:textId="33BEDBED" w:rsidR="00450575" w:rsidRDefault="00450575" w:rsidP="00450575">
      <w:pPr>
        <w:pStyle w:val="Ttulo2"/>
        <w:numPr>
          <w:ilvl w:val="0"/>
          <w:numId w:val="40"/>
        </w:numPr>
      </w:pPr>
      <w:bookmarkStart w:id="3" w:name="_Toc240881120"/>
      <w:r>
        <w:lastRenderedPageBreak/>
        <w:t>Paso 3</w:t>
      </w:r>
      <w:bookmarkEnd w:id="3"/>
      <w:r>
        <w:t xml:space="preserve"> </w:t>
      </w:r>
    </w:p>
    <w:p w14:paraId="1544F9F1" w14:textId="6362D36C" w:rsidR="00450575" w:rsidRDefault="00450575" w:rsidP="00450575">
      <w:r>
        <w:t xml:space="preserve">Creamos el proyecto </w:t>
      </w:r>
    </w:p>
    <w:p w14:paraId="3327AE59" w14:textId="0134873C" w:rsidR="00450575" w:rsidRDefault="00450575" w:rsidP="00450575">
      <w:pPr>
        <w:ind w:firstLine="0"/>
      </w:pPr>
      <w:r w:rsidRPr="00450575">
        <w:drawing>
          <wp:inline distT="0" distB="0" distL="0" distR="0" wp14:anchorId="5734C08B" wp14:editId="1DCB73BC">
            <wp:extent cx="5334744" cy="1562318"/>
            <wp:effectExtent l="0" t="0" r="0" b="0"/>
            <wp:docPr id="188837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40BC" w14:textId="2FC99FA7" w:rsidR="00450575" w:rsidRDefault="00450575" w:rsidP="00450575">
      <w:pPr>
        <w:pStyle w:val="Ttulo2"/>
        <w:numPr>
          <w:ilvl w:val="0"/>
          <w:numId w:val="40"/>
        </w:numPr>
      </w:pPr>
      <w:bookmarkStart w:id="4" w:name="_Toc240881121"/>
      <w:r>
        <w:t>Paso 4</w:t>
      </w:r>
      <w:bookmarkEnd w:id="4"/>
      <w:r>
        <w:t xml:space="preserve"> </w:t>
      </w:r>
    </w:p>
    <w:p w14:paraId="13A63403" w14:textId="19555FAB" w:rsidR="00450575" w:rsidRDefault="00450575" w:rsidP="00450575">
      <w:r>
        <w:t xml:space="preserve">Seleccionamos el framework y el lenguaje de programación y el </w:t>
      </w:r>
      <w:proofErr w:type="spellStart"/>
      <w:r>
        <w:t>linter</w:t>
      </w:r>
      <w:proofErr w:type="spellEnd"/>
    </w:p>
    <w:p w14:paraId="7661082C" w14:textId="7D1393F3" w:rsidR="00450575" w:rsidRDefault="00450575" w:rsidP="00450575">
      <w:pPr>
        <w:ind w:firstLine="0"/>
      </w:pPr>
      <w:r w:rsidRPr="00450575">
        <w:drawing>
          <wp:inline distT="0" distB="0" distL="0" distR="0" wp14:anchorId="731FC94F" wp14:editId="257ADB9B">
            <wp:extent cx="5334744" cy="1152686"/>
            <wp:effectExtent l="0" t="0" r="0" b="9525"/>
            <wp:docPr id="1866470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F88D" w14:textId="0FCCC777" w:rsidR="00450575" w:rsidRDefault="00450575" w:rsidP="00450575">
      <w:pPr>
        <w:pStyle w:val="Ttulo2"/>
        <w:numPr>
          <w:ilvl w:val="0"/>
          <w:numId w:val="40"/>
        </w:numPr>
      </w:pPr>
      <w:bookmarkStart w:id="5" w:name="_Toc240881122"/>
      <w:r>
        <w:t>Paso 5</w:t>
      </w:r>
      <w:bookmarkEnd w:id="5"/>
      <w:r>
        <w:t xml:space="preserve"> </w:t>
      </w:r>
    </w:p>
    <w:p w14:paraId="2544286B" w14:textId="4842A1D4" w:rsidR="007D7FDD" w:rsidRDefault="007D7FDD" w:rsidP="007D7FDD">
      <w:r>
        <w:t xml:space="preserve">Ahora nos dirigimos al editor de código (Visual Studio Code) y abrimos la terminal en </w:t>
      </w:r>
      <w:proofErr w:type="spellStart"/>
      <w:r>
        <w:t>comand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y ejecutamos los siguientes comandos </w:t>
      </w:r>
    </w:p>
    <w:p w14:paraId="23DC8B10" w14:textId="1D73D86B" w:rsidR="007D7FDD" w:rsidRDefault="007D7FDD" w:rsidP="007D7FDD">
      <w:pPr>
        <w:pStyle w:val="Ttulo3"/>
        <w:numPr>
          <w:ilvl w:val="1"/>
          <w:numId w:val="40"/>
        </w:numPr>
      </w:pPr>
      <w:r>
        <w:lastRenderedPageBreak/>
        <w:t xml:space="preserve"> </w:t>
      </w:r>
      <w:bookmarkStart w:id="6" w:name="_Toc240881123"/>
      <w:r>
        <w:t>Instalaciones las dependencias</w:t>
      </w:r>
      <w:bookmarkEnd w:id="6"/>
      <w:r>
        <w:t xml:space="preserve"> </w:t>
      </w:r>
    </w:p>
    <w:p w14:paraId="080FBE4D" w14:textId="0C30BEB1" w:rsidR="007D7FDD" w:rsidRDefault="00AC170D" w:rsidP="00AC170D">
      <w:pPr>
        <w:ind w:firstLine="0"/>
      </w:pPr>
      <w:r w:rsidRPr="00AC170D">
        <w:drawing>
          <wp:inline distT="0" distB="0" distL="0" distR="0" wp14:anchorId="45105428" wp14:editId="1E7963CA">
            <wp:extent cx="5306165" cy="2448267"/>
            <wp:effectExtent l="0" t="0" r="0" b="9525"/>
            <wp:docPr id="1723503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3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29A4" w14:textId="2D712CF0" w:rsidR="00AC170D" w:rsidRDefault="00AC170D" w:rsidP="00AC170D">
      <w:pPr>
        <w:pStyle w:val="Ttulo3"/>
        <w:numPr>
          <w:ilvl w:val="1"/>
          <w:numId w:val="40"/>
        </w:numPr>
      </w:pPr>
      <w:r>
        <w:t xml:space="preserve"> </w:t>
      </w:r>
      <w:bookmarkStart w:id="7" w:name="_Toc240881124"/>
      <w:r>
        <w:t>Ejecutamos el proyecto</w:t>
      </w:r>
      <w:bookmarkEnd w:id="7"/>
      <w:r>
        <w:t xml:space="preserve"> </w:t>
      </w:r>
    </w:p>
    <w:p w14:paraId="479AD492" w14:textId="28329961" w:rsidR="00AC170D" w:rsidRPr="00AC170D" w:rsidRDefault="00AC170D" w:rsidP="00AC170D">
      <w:pPr>
        <w:ind w:firstLine="0"/>
      </w:pPr>
      <w:r w:rsidRPr="00AC170D">
        <w:drawing>
          <wp:inline distT="0" distB="0" distL="0" distR="0" wp14:anchorId="3832F2AF" wp14:editId="1594F240">
            <wp:extent cx="5420481" cy="1781424"/>
            <wp:effectExtent l="0" t="0" r="0" b="9525"/>
            <wp:docPr id="158291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2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A34" w14:textId="77777777" w:rsidR="007D7FDD" w:rsidRDefault="007D7FDD" w:rsidP="007D7FDD"/>
    <w:p w14:paraId="103BF4BC" w14:textId="76EB1220" w:rsidR="00450575" w:rsidRDefault="00450575" w:rsidP="00450575">
      <w:r>
        <w:t xml:space="preserve"> </w:t>
      </w:r>
    </w:p>
    <w:p w14:paraId="50725841" w14:textId="77777777" w:rsidR="00450575" w:rsidRPr="00450575" w:rsidRDefault="00450575" w:rsidP="00450575"/>
    <w:p w14:paraId="6595565C" w14:textId="77777777" w:rsidR="00450575" w:rsidRDefault="00450575" w:rsidP="00450575"/>
    <w:p w14:paraId="2E1AB950" w14:textId="77777777" w:rsidR="00450575" w:rsidRPr="00450575" w:rsidRDefault="00450575" w:rsidP="00450575"/>
    <w:sectPr w:rsidR="00450575" w:rsidRPr="00450575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BB93A" w14:textId="77777777" w:rsidR="00DE7A6A" w:rsidRDefault="00DE7A6A" w:rsidP="005232C4">
      <w:pPr>
        <w:spacing w:after="0" w:line="240" w:lineRule="auto"/>
      </w:pPr>
      <w:r>
        <w:separator/>
      </w:r>
    </w:p>
  </w:endnote>
  <w:endnote w:type="continuationSeparator" w:id="0">
    <w:p w14:paraId="67E9EB79" w14:textId="77777777" w:rsidR="00DE7A6A" w:rsidRDefault="00DE7A6A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8F3B" w14:textId="77777777" w:rsidR="00DE7A6A" w:rsidRDefault="00DE7A6A" w:rsidP="005232C4">
      <w:pPr>
        <w:spacing w:after="0" w:line="240" w:lineRule="auto"/>
      </w:pPr>
      <w:r>
        <w:separator/>
      </w:r>
    </w:p>
  </w:footnote>
  <w:footnote w:type="continuationSeparator" w:id="0">
    <w:p w14:paraId="79F62550" w14:textId="77777777" w:rsidR="00DE7A6A" w:rsidRDefault="00DE7A6A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89C"/>
    <w:multiLevelType w:val="hybridMultilevel"/>
    <w:tmpl w:val="C4EAF368"/>
    <w:lvl w:ilvl="0" w:tplc="41A25BD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2077DB"/>
    <w:multiLevelType w:val="multilevel"/>
    <w:tmpl w:val="A4D6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1646A"/>
    <w:multiLevelType w:val="multilevel"/>
    <w:tmpl w:val="4F98ED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0B1C593D"/>
    <w:multiLevelType w:val="multilevel"/>
    <w:tmpl w:val="80E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C3834"/>
    <w:multiLevelType w:val="hybridMultilevel"/>
    <w:tmpl w:val="9D28A204"/>
    <w:lvl w:ilvl="0" w:tplc="A7A275B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437E13"/>
    <w:multiLevelType w:val="hybridMultilevel"/>
    <w:tmpl w:val="FA6A59CC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C4F04"/>
    <w:multiLevelType w:val="hybridMultilevel"/>
    <w:tmpl w:val="09C2D9D6"/>
    <w:lvl w:ilvl="0" w:tplc="B3DEC6D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E0601C"/>
    <w:multiLevelType w:val="multilevel"/>
    <w:tmpl w:val="5EC06E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AC2491"/>
    <w:multiLevelType w:val="hybridMultilevel"/>
    <w:tmpl w:val="9072CE5C"/>
    <w:lvl w:ilvl="0" w:tplc="47306F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178EB"/>
    <w:multiLevelType w:val="hybridMultilevel"/>
    <w:tmpl w:val="0562F390"/>
    <w:lvl w:ilvl="0" w:tplc="8A3226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01E6695"/>
    <w:multiLevelType w:val="hybridMultilevel"/>
    <w:tmpl w:val="B8C856A6"/>
    <w:lvl w:ilvl="0" w:tplc="F9561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E5515B"/>
    <w:multiLevelType w:val="multilevel"/>
    <w:tmpl w:val="A7E6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905E6"/>
    <w:multiLevelType w:val="hybridMultilevel"/>
    <w:tmpl w:val="FA7853EC"/>
    <w:lvl w:ilvl="0" w:tplc="79C86EE0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56" w:hanging="360"/>
      </w:pPr>
    </w:lvl>
    <w:lvl w:ilvl="2" w:tplc="240A001B" w:tentative="1">
      <w:start w:val="1"/>
      <w:numFmt w:val="lowerRoman"/>
      <w:lvlText w:val="%3."/>
      <w:lvlJc w:val="right"/>
      <w:pPr>
        <w:ind w:left="2376" w:hanging="180"/>
      </w:pPr>
    </w:lvl>
    <w:lvl w:ilvl="3" w:tplc="240A000F" w:tentative="1">
      <w:start w:val="1"/>
      <w:numFmt w:val="decimal"/>
      <w:lvlText w:val="%4."/>
      <w:lvlJc w:val="left"/>
      <w:pPr>
        <w:ind w:left="3096" w:hanging="360"/>
      </w:pPr>
    </w:lvl>
    <w:lvl w:ilvl="4" w:tplc="240A0019" w:tentative="1">
      <w:start w:val="1"/>
      <w:numFmt w:val="lowerLetter"/>
      <w:lvlText w:val="%5."/>
      <w:lvlJc w:val="left"/>
      <w:pPr>
        <w:ind w:left="3816" w:hanging="360"/>
      </w:pPr>
    </w:lvl>
    <w:lvl w:ilvl="5" w:tplc="240A001B" w:tentative="1">
      <w:start w:val="1"/>
      <w:numFmt w:val="lowerRoman"/>
      <w:lvlText w:val="%6."/>
      <w:lvlJc w:val="right"/>
      <w:pPr>
        <w:ind w:left="4536" w:hanging="180"/>
      </w:pPr>
    </w:lvl>
    <w:lvl w:ilvl="6" w:tplc="240A000F" w:tentative="1">
      <w:start w:val="1"/>
      <w:numFmt w:val="decimal"/>
      <w:lvlText w:val="%7."/>
      <w:lvlJc w:val="left"/>
      <w:pPr>
        <w:ind w:left="5256" w:hanging="360"/>
      </w:pPr>
    </w:lvl>
    <w:lvl w:ilvl="7" w:tplc="240A0019" w:tentative="1">
      <w:start w:val="1"/>
      <w:numFmt w:val="lowerLetter"/>
      <w:lvlText w:val="%8."/>
      <w:lvlJc w:val="left"/>
      <w:pPr>
        <w:ind w:left="5976" w:hanging="360"/>
      </w:pPr>
    </w:lvl>
    <w:lvl w:ilvl="8" w:tplc="24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294A2DD5"/>
    <w:multiLevelType w:val="hybridMultilevel"/>
    <w:tmpl w:val="E9C6EF94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5807F0"/>
    <w:multiLevelType w:val="multilevel"/>
    <w:tmpl w:val="5476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8268BB"/>
    <w:multiLevelType w:val="multilevel"/>
    <w:tmpl w:val="BF84C8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36979AE"/>
    <w:multiLevelType w:val="hybridMultilevel"/>
    <w:tmpl w:val="5A0CF53E"/>
    <w:lvl w:ilvl="0" w:tplc="5EFE9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A04E55"/>
    <w:multiLevelType w:val="multilevel"/>
    <w:tmpl w:val="6964B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82533A1"/>
    <w:multiLevelType w:val="hybridMultilevel"/>
    <w:tmpl w:val="C726B4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13D8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BBE69F8"/>
    <w:multiLevelType w:val="multilevel"/>
    <w:tmpl w:val="C518A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F117E33"/>
    <w:multiLevelType w:val="multilevel"/>
    <w:tmpl w:val="840E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463F38"/>
    <w:multiLevelType w:val="hybridMultilevel"/>
    <w:tmpl w:val="51186F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2ABE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57A5834"/>
    <w:multiLevelType w:val="multilevel"/>
    <w:tmpl w:val="F48C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97139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9966FE5"/>
    <w:multiLevelType w:val="hybridMultilevel"/>
    <w:tmpl w:val="A9ACCB2E"/>
    <w:lvl w:ilvl="0" w:tplc="9450648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9B10397"/>
    <w:multiLevelType w:val="hybridMultilevel"/>
    <w:tmpl w:val="71ECD34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D84226C"/>
    <w:multiLevelType w:val="hybridMultilevel"/>
    <w:tmpl w:val="97AABE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069433F"/>
    <w:multiLevelType w:val="hybridMultilevel"/>
    <w:tmpl w:val="B596D8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F04448"/>
    <w:multiLevelType w:val="multilevel"/>
    <w:tmpl w:val="A12A6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92C6A7D"/>
    <w:multiLevelType w:val="multilevel"/>
    <w:tmpl w:val="21CAC2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99485">
    <w:abstractNumId w:val="34"/>
  </w:num>
  <w:num w:numId="2" w16cid:durableId="1490710883">
    <w:abstractNumId w:val="29"/>
  </w:num>
  <w:num w:numId="3" w16cid:durableId="2070958488">
    <w:abstractNumId w:val="31"/>
  </w:num>
  <w:num w:numId="4" w16cid:durableId="179666900">
    <w:abstractNumId w:val="37"/>
  </w:num>
  <w:num w:numId="5" w16cid:durableId="1299915281">
    <w:abstractNumId w:val="35"/>
  </w:num>
  <w:num w:numId="6" w16cid:durableId="358509211">
    <w:abstractNumId w:val="15"/>
  </w:num>
  <w:num w:numId="7" w16cid:durableId="400298600">
    <w:abstractNumId w:val="33"/>
  </w:num>
  <w:num w:numId="8" w16cid:durableId="874006847">
    <w:abstractNumId w:val="5"/>
  </w:num>
  <w:num w:numId="9" w16cid:durableId="1127964191">
    <w:abstractNumId w:val="39"/>
  </w:num>
  <w:num w:numId="10" w16cid:durableId="1507868079">
    <w:abstractNumId w:val="24"/>
  </w:num>
  <w:num w:numId="11" w16cid:durableId="896546960">
    <w:abstractNumId w:val="13"/>
  </w:num>
  <w:num w:numId="12" w16cid:durableId="1828208655">
    <w:abstractNumId w:val="16"/>
  </w:num>
  <w:num w:numId="13" w16cid:durableId="558587726">
    <w:abstractNumId w:val="38"/>
  </w:num>
  <w:num w:numId="14" w16cid:durableId="1095201233">
    <w:abstractNumId w:val="10"/>
  </w:num>
  <w:num w:numId="15" w16cid:durableId="364911630">
    <w:abstractNumId w:val="25"/>
  </w:num>
  <w:num w:numId="16" w16cid:durableId="1370103656">
    <w:abstractNumId w:val="23"/>
  </w:num>
  <w:num w:numId="17" w16cid:durableId="27025238">
    <w:abstractNumId w:val="18"/>
  </w:num>
  <w:num w:numId="18" w16cid:durableId="1120999303">
    <w:abstractNumId w:val="22"/>
  </w:num>
  <w:num w:numId="19" w16cid:durableId="2035840508">
    <w:abstractNumId w:val="14"/>
  </w:num>
  <w:num w:numId="20" w16cid:durableId="559172383">
    <w:abstractNumId w:val="11"/>
  </w:num>
  <w:num w:numId="21" w16cid:durableId="1542522596">
    <w:abstractNumId w:val="20"/>
  </w:num>
  <w:num w:numId="22" w16cid:durableId="531771061">
    <w:abstractNumId w:val="32"/>
  </w:num>
  <w:num w:numId="23" w16cid:durableId="171723157">
    <w:abstractNumId w:val="9"/>
  </w:num>
  <w:num w:numId="24" w16cid:durableId="1615479700">
    <w:abstractNumId w:val="36"/>
  </w:num>
  <w:num w:numId="25" w16cid:durableId="1639532580">
    <w:abstractNumId w:val="2"/>
  </w:num>
  <w:num w:numId="26" w16cid:durableId="782111345">
    <w:abstractNumId w:val="28"/>
  </w:num>
  <w:num w:numId="27" w16cid:durableId="1507328046">
    <w:abstractNumId w:val="8"/>
  </w:num>
  <w:num w:numId="28" w16cid:durableId="837842683">
    <w:abstractNumId w:val="7"/>
  </w:num>
  <w:num w:numId="29" w16cid:durableId="1449008932">
    <w:abstractNumId w:val="26"/>
  </w:num>
  <w:num w:numId="30" w16cid:durableId="1211696053">
    <w:abstractNumId w:val="6"/>
  </w:num>
  <w:num w:numId="31" w16cid:durableId="1833914362">
    <w:abstractNumId w:val="21"/>
  </w:num>
  <w:num w:numId="32" w16cid:durableId="125204775">
    <w:abstractNumId w:val="0"/>
  </w:num>
  <w:num w:numId="33" w16cid:durableId="2035954409">
    <w:abstractNumId w:val="4"/>
  </w:num>
  <w:num w:numId="34" w16cid:durableId="39062149">
    <w:abstractNumId w:val="1"/>
  </w:num>
  <w:num w:numId="35" w16cid:durableId="2073774215">
    <w:abstractNumId w:val="3"/>
  </w:num>
  <w:num w:numId="36" w16cid:durableId="893660964">
    <w:abstractNumId w:val="12"/>
  </w:num>
  <w:num w:numId="37" w16cid:durableId="991255040">
    <w:abstractNumId w:val="30"/>
  </w:num>
  <w:num w:numId="38" w16cid:durableId="858470195">
    <w:abstractNumId w:val="17"/>
  </w:num>
  <w:num w:numId="39" w16cid:durableId="31005994">
    <w:abstractNumId w:val="27"/>
  </w:num>
  <w:num w:numId="40" w16cid:durableId="326634526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13180"/>
    <w:rsid w:val="000204B6"/>
    <w:rsid w:val="00034403"/>
    <w:rsid w:val="000352F2"/>
    <w:rsid w:val="0004311B"/>
    <w:rsid w:val="00046486"/>
    <w:rsid w:val="00052744"/>
    <w:rsid w:val="000D28D3"/>
    <w:rsid w:val="000E641C"/>
    <w:rsid w:val="000F2CB1"/>
    <w:rsid w:val="000F519E"/>
    <w:rsid w:val="000F6F19"/>
    <w:rsid w:val="00100C53"/>
    <w:rsid w:val="00117523"/>
    <w:rsid w:val="00120C87"/>
    <w:rsid w:val="00136210"/>
    <w:rsid w:val="00164C8F"/>
    <w:rsid w:val="00167F35"/>
    <w:rsid w:val="0017333B"/>
    <w:rsid w:val="001955EF"/>
    <w:rsid w:val="001A01D2"/>
    <w:rsid w:val="001A1D88"/>
    <w:rsid w:val="001A3DB2"/>
    <w:rsid w:val="001C1876"/>
    <w:rsid w:val="001D0B38"/>
    <w:rsid w:val="001E6EDC"/>
    <w:rsid w:val="001F7F65"/>
    <w:rsid w:val="002009B4"/>
    <w:rsid w:val="00204A3A"/>
    <w:rsid w:val="00206D53"/>
    <w:rsid w:val="00210C11"/>
    <w:rsid w:val="00213878"/>
    <w:rsid w:val="002420CF"/>
    <w:rsid w:val="00255E05"/>
    <w:rsid w:val="00271BF6"/>
    <w:rsid w:val="002963E0"/>
    <w:rsid w:val="002A0D2D"/>
    <w:rsid w:val="002B48E4"/>
    <w:rsid w:val="002C55D7"/>
    <w:rsid w:val="002E75D3"/>
    <w:rsid w:val="002E78D6"/>
    <w:rsid w:val="002E7E88"/>
    <w:rsid w:val="002F4643"/>
    <w:rsid w:val="002F490C"/>
    <w:rsid w:val="00307B7B"/>
    <w:rsid w:val="00314820"/>
    <w:rsid w:val="0031575A"/>
    <w:rsid w:val="00345AB1"/>
    <w:rsid w:val="00350378"/>
    <w:rsid w:val="003733BE"/>
    <w:rsid w:val="003752E0"/>
    <w:rsid w:val="003810A8"/>
    <w:rsid w:val="0038681F"/>
    <w:rsid w:val="00393B3B"/>
    <w:rsid w:val="003947AD"/>
    <w:rsid w:val="00395849"/>
    <w:rsid w:val="003A2456"/>
    <w:rsid w:val="003A43BF"/>
    <w:rsid w:val="003A6FED"/>
    <w:rsid w:val="003C459E"/>
    <w:rsid w:val="003C679F"/>
    <w:rsid w:val="003E331F"/>
    <w:rsid w:val="003E7D52"/>
    <w:rsid w:val="003F0BCA"/>
    <w:rsid w:val="003F5ECC"/>
    <w:rsid w:val="0041002D"/>
    <w:rsid w:val="00423D5B"/>
    <w:rsid w:val="00431C5C"/>
    <w:rsid w:val="00444097"/>
    <w:rsid w:val="004454AA"/>
    <w:rsid w:val="00447613"/>
    <w:rsid w:val="0045037C"/>
    <w:rsid w:val="00450575"/>
    <w:rsid w:val="004650E1"/>
    <w:rsid w:val="00480208"/>
    <w:rsid w:val="004820D4"/>
    <w:rsid w:val="00482431"/>
    <w:rsid w:val="00494DEE"/>
    <w:rsid w:val="00495EF8"/>
    <w:rsid w:val="004966B9"/>
    <w:rsid w:val="004A68B9"/>
    <w:rsid w:val="004B1AC5"/>
    <w:rsid w:val="004B4B98"/>
    <w:rsid w:val="004B5BC6"/>
    <w:rsid w:val="004C4470"/>
    <w:rsid w:val="004C5555"/>
    <w:rsid w:val="004D1992"/>
    <w:rsid w:val="004D50B5"/>
    <w:rsid w:val="0050076F"/>
    <w:rsid w:val="005037E2"/>
    <w:rsid w:val="00516475"/>
    <w:rsid w:val="0051693E"/>
    <w:rsid w:val="005232C4"/>
    <w:rsid w:val="00536E94"/>
    <w:rsid w:val="0054034D"/>
    <w:rsid w:val="00541AA9"/>
    <w:rsid w:val="00543B56"/>
    <w:rsid w:val="00555ABD"/>
    <w:rsid w:val="005566F5"/>
    <w:rsid w:val="00556FB5"/>
    <w:rsid w:val="0056156C"/>
    <w:rsid w:val="00563720"/>
    <w:rsid w:val="00572B97"/>
    <w:rsid w:val="005817CA"/>
    <w:rsid w:val="00591023"/>
    <w:rsid w:val="005A2D02"/>
    <w:rsid w:val="005A63F8"/>
    <w:rsid w:val="005B2A79"/>
    <w:rsid w:val="005B39A4"/>
    <w:rsid w:val="005C18A6"/>
    <w:rsid w:val="005C714C"/>
    <w:rsid w:val="005D7290"/>
    <w:rsid w:val="005E6AFA"/>
    <w:rsid w:val="005F5885"/>
    <w:rsid w:val="006132D1"/>
    <w:rsid w:val="00614204"/>
    <w:rsid w:val="0061678F"/>
    <w:rsid w:val="00617D5E"/>
    <w:rsid w:val="006222B6"/>
    <w:rsid w:val="0063242C"/>
    <w:rsid w:val="0064225C"/>
    <w:rsid w:val="006729C7"/>
    <w:rsid w:val="00673F51"/>
    <w:rsid w:val="006837E9"/>
    <w:rsid w:val="00683CB1"/>
    <w:rsid w:val="0068610E"/>
    <w:rsid w:val="006906AF"/>
    <w:rsid w:val="006D6822"/>
    <w:rsid w:val="006D6FB0"/>
    <w:rsid w:val="006D7F3E"/>
    <w:rsid w:val="006F58B7"/>
    <w:rsid w:val="00703F77"/>
    <w:rsid w:val="0070485D"/>
    <w:rsid w:val="00705E87"/>
    <w:rsid w:val="00716E47"/>
    <w:rsid w:val="00721375"/>
    <w:rsid w:val="00727425"/>
    <w:rsid w:val="0073081D"/>
    <w:rsid w:val="00745903"/>
    <w:rsid w:val="0075589C"/>
    <w:rsid w:val="00772E88"/>
    <w:rsid w:val="007739D9"/>
    <w:rsid w:val="007767E4"/>
    <w:rsid w:val="007815D8"/>
    <w:rsid w:val="00783E36"/>
    <w:rsid w:val="007963AE"/>
    <w:rsid w:val="00796C40"/>
    <w:rsid w:val="007A37A1"/>
    <w:rsid w:val="007A4639"/>
    <w:rsid w:val="007A5403"/>
    <w:rsid w:val="007A7785"/>
    <w:rsid w:val="007C219F"/>
    <w:rsid w:val="007C5114"/>
    <w:rsid w:val="007D7FDD"/>
    <w:rsid w:val="007E10FD"/>
    <w:rsid w:val="007E3EC8"/>
    <w:rsid w:val="007F2487"/>
    <w:rsid w:val="007F42B9"/>
    <w:rsid w:val="007F762A"/>
    <w:rsid w:val="007F7EF7"/>
    <w:rsid w:val="00804BFA"/>
    <w:rsid w:val="00807020"/>
    <w:rsid w:val="008156B5"/>
    <w:rsid w:val="00826B88"/>
    <w:rsid w:val="00827667"/>
    <w:rsid w:val="00834199"/>
    <w:rsid w:val="00836C4B"/>
    <w:rsid w:val="008412E9"/>
    <w:rsid w:val="00853156"/>
    <w:rsid w:val="00860CC5"/>
    <w:rsid w:val="00861482"/>
    <w:rsid w:val="00867096"/>
    <w:rsid w:val="008927EC"/>
    <w:rsid w:val="00893A26"/>
    <w:rsid w:val="008B20FF"/>
    <w:rsid w:val="008B488C"/>
    <w:rsid w:val="008C0D26"/>
    <w:rsid w:val="00901B5D"/>
    <w:rsid w:val="009165D8"/>
    <w:rsid w:val="00922FB7"/>
    <w:rsid w:val="00930AA6"/>
    <w:rsid w:val="00931B8E"/>
    <w:rsid w:val="00934F27"/>
    <w:rsid w:val="00937284"/>
    <w:rsid w:val="009413EC"/>
    <w:rsid w:val="00943653"/>
    <w:rsid w:val="00950A75"/>
    <w:rsid w:val="0095375A"/>
    <w:rsid w:val="00963DFF"/>
    <w:rsid w:val="00974854"/>
    <w:rsid w:val="00990A1B"/>
    <w:rsid w:val="00990AD2"/>
    <w:rsid w:val="0099277E"/>
    <w:rsid w:val="00995F4D"/>
    <w:rsid w:val="009A0B9B"/>
    <w:rsid w:val="009A0E74"/>
    <w:rsid w:val="009A31BA"/>
    <w:rsid w:val="009B1DFF"/>
    <w:rsid w:val="009B523B"/>
    <w:rsid w:val="009B5C68"/>
    <w:rsid w:val="009C546F"/>
    <w:rsid w:val="009D40AA"/>
    <w:rsid w:val="009E2C14"/>
    <w:rsid w:val="00A02BDE"/>
    <w:rsid w:val="00A21604"/>
    <w:rsid w:val="00A2381B"/>
    <w:rsid w:val="00A2408E"/>
    <w:rsid w:val="00A27577"/>
    <w:rsid w:val="00A33B47"/>
    <w:rsid w:val="00A37590"/>
    <w:rsid w:val="00A45942"/>
    <w:rsid w:val="00A47EB9"/>
    <w:rsid w:val="00A52F38"/>
    <w:rsid w:val="00A52FC4"/>
    <w:rsid w:val="00A56538"/>
    <w:rsid w:val="00A567C9"/>
    <w:rsid w:val="00A75FC0"/>
    <w:rsid w:val="00A9589F"/>
    <w:rsid w:val="00AB0962"/>
    <w:rsid w:val="00AB3F7F"/>
    <w:rsid w:val="00AB475E"/>
    <w:rsid w:val="00AB6DCF"/>
    <w:rsid w:val="00AC170D"/>
    <w:rsid w:val="00AC5B38"/>
    <w:rsid w:val="00AC6735"/>
    <w:rsid w:val="00AC673D"/>
    <w:rsid w:val="00AD6FB3"/>
    <w:rsid w:val="00AE00BE"/>
    <w:rsid w:val="00AE0B12"/>
    <w:rsid w:val="00AE11E5"/>
    <w:rsid w:val="00AF2807"/>
    <w:rsid w:val="00AF6607"/>
    <w:rsid w:val="00B04859"/>
    <w:rsid w:val="00B07A61"/>
    <w:rsid w:val="00B17332"/>
    <w:rsid w:val="00B20FE1"/>
    <w:rsid w:val="00B26E35"/>
    <w:rsid w:val="00B33BB7"/>
    <w:rsid w:val="00B35D75"/>
    <w:rsid w:val="00B47375"/>
    <w:rsid w:val="00B549AC"/>
    <w:rsid w:val="00B60087"/>
    <w:rsid w:val="00B76A9D"/>
    <w:rsid w:val="00B83D5F"/>
    <w:rsid w:val="00BA4BD4"/>
    <w:rsid w:val="00BC3DC4"/>
    <w:rsid w:val="00BC512F"/>
    <w:rsid w:val="00BC7B1E"/>
    <w:rsid w:val="00BD031B"/>
    <w:rsid w:val="00BD0A2E"/>
    <w:rsid w:val="00BD56CC"/>
    <w:rsid w:val="00BD5946"/>
    <w:rsid w:val="00BE471F"/>
    <w:rsid w:val="00BE7E4E"/>
    <w:rsid w:val="00BF0B5B"/>
    <w:rsid w:val="00BF18C5"/>
    <w:rsid w:val="00BF45F2"/>
    <w:rsid w:val="00BF5CD1"/>
    <w:rsid w:val="00C0110B"/>
    <w:rsid w:val="00C12364"/>
    <w:rsid w:val="00C130F2"/>
    <w:rsid w:val="00C2052B"/>
    <w:rsid w:val="00C22393"/>
    <w:rsid w:val="00C2329A"/>
    <w:rsid w:val="00C24A34"/>
    <w:rsid w:val="00C4355C"/>
    <w:rsid w:val="00C57663"/>
    <w:rsid w:val="00C6337F"/>
    <w:rsid w:val="00C63E5C"/>
    <w:rsid w:val="00C64803"/>
    <w:rsid w:val="00C830CB"/>
    <w:rsid w:val="00C839A4"/>
    <w:rsid w:val="00C865DF"/>
    <w:rsid w:val="00C9338E"/>
    <w:rsid w:val="00C9645A"/>
    <w:rsid w:val="00C9753E"/>
    <w:rsid w:val="00CC48BE"/>
    <w:rsid w:val="00CE56FF"/>
    <w:rsid w:val="00CF731E"/>
    <w:rsid w:val="00CF7BD4"/>
    <w:rsid w:val="00D079AD"/>
    <w:rsid w:val="00D11C76"/>
    <w:rsid w:val="00D221E4"/>
    <w:rsid w:val="00D369C8"/>
    <w:rsid w:val="00D411A0"/>
    <w:rsid w:val="00D47BA2"/>
    <w:rsid w:val="00D52E04"/>
    <w:rsid w:val="00D54190"/>
    <w:rsid w:val="00D60CB5"/>
    <w:rsid w:val="00D72D1D"/>
    <w:rsid w:val="00D7788F"/>
    <w:rsid w:val="00D8306E"/>
    <w:rsid w:val="00D87652"/>
    <w:rsid w:val="00D9332B"/>
    <w:rsid w:val="00DB2A96"/>
    <w:rsid w:val="00DC798D"/>
    <w:rsid w:val="00DD0C47"/>
    <w:rsid w:val="00DE03CD"/>
    <w:rsid w:val="00DE7A6A"/>
    <w:rsid w:val="00E07D6A"/>
    <w:rsid w:val="00E127E6"/>
    <w:rsid w:val="00E15033"/>
    <w:rsid w:val="00E22B5F"/>
    <w:rsid w:val="00E3085B"/>
    <w:rsid w:val="00E41143"/>
    <w:rsid w:val="00E41C6C"/>
    <w:rsid w:val="00E43A8A"/>
    <w:rsid w:val="00E47596"/>
    <w:rsid w:val="00E523BD"/>
    <w:rsid w:val="00E55972"/>
    <w:rsid w:val="00E7056D"/>
    <w:rsid w:val="00E71BAD"/>
    <w:rsid w:val="00E811FD"/>
    <w:rsid w:val="00E87215"/>
    <w:rsid w:val="00E938B3"/>
    <w:rsid w:val="00EA66B7"/>
    <w:rsid w:val="00EB46BE"/>
    <w:rsid w:val="00ED0639"/>
    <w:rsid w:val="00ED0809"/>
    <w:rsid w:val="00ED28BB"/>
    <w:rsid w:val="00EE1716"/>
    <w:rsid w:val="00EE6E0E"/>
    <w:rsid w:val="00F01C69"/>
    <w:rsid w:val="00F64DAD"/>
    <w:rsid w:val="00F66FA0"/>
    <w:rsid w:val="00F72CE1"/>
    <w:rsid w:val="00F768C6"/>
    <w:rsid w:val="00F938FF"/>
    <w:rsid w:val="00F94D57"/>
    <w:rsid w:val="00FA2F60"/>
    <w:rsid w:val="00FA2FB7"/>
    <w:rsid w:val="00FA33D4"/>
    <w:rsid w:val="00FB022C"/>
    <w:rsid w:val="00FC06CF"/>
    <w:rsid w:val="00FC5283"/>
    <w:rsid w:val="00FC5DF7"/>
    <w:rsid w:val="00FD0569"/>
    <w:rsid w:val="00FD13DC"/>
    <w:rsid w:val="00FD18AD"/>
    <w:rsid w:val="00FD6A43"/>
    <w:rsid w:val="00FE1519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DCF"/>
    <w:pPr>
      <w:spacing w:line="48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2BDE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2BDE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2BDE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02B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B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B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B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B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B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2BD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2BDE"/>
    <w:rPr>
      <w:rFonts w:ascii="Times New Roman" w:hAnsi="Times New Roman"/>
      <w:sz w:val="24"/>
    </w:rPr>
  </w:style>
  <w:style w:type="paragraph" w:customStyle="1" w:styleId="Default">
    <w:name w:val="Default"/>
    <w:rsid w:val="00A02BD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A02BD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2BD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02BDE"/>
    <w:rPr>
      <w:rFonts w:ascii="Times New Roman" w:eastAsiaTheme="majorEastAsia" w:hAnsi="Times New Roman" w:cstheme="majorBidi"/>
      <w:b/>
      <w:sz w:val="24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A02BDE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A02BDE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02BDE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02BDE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A02BDE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A02B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2BDE"/>
    <w:rPr>
      <w:rFonts w:ascii="Times New Roman" w:eastAsiaTheme="majorEastAsia" w:hAnsi="Times New Roman" w:cstheme="majorBidi"/>
      <w:b/>
      <w:i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02BD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BD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BD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BD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B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B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A02BDE"/>
    <w:rPr>
      <w:rFonts w:ascii="Times New Roman" w:hAnsi="Times New Roman"/>
      <w:sz w:val="24"/>
    </w:rPr>
  </w:style>
  <w:style w:type="paragraph" w:customStyle="1" w:styleId="TituloNivel1APA">
    <w:name w:val="TituloNivel1APA"/>
    <w:next w:val="Normal"/>
    <w:link w:val="TituloNivel1APACar"/>
    <w:autoRedefine/>
    <w:rsid w:val="00A02BDE"/>
    <w:pPr>
      <w:spacing w:line="480" w:lineRule="auto"/>
      <w:jc w:val="center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1APACar">
    <w:name w:val="TituloNivel1APA Car"/>
    <w:basedOn w:val="Ttulo1Car"/>
    <w:link w:val="TituloNivel1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2">
    <w:name w:val="TituloNivel2"/>
    <w:next w:val="Normal"/>
    <w:link w:val="TituloNivel2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Car">
    <w:name w:val="TituloNivel2 Car"/>
    <w:basedOn w:val="TituloNivel1APACar"/>
    <w:link w:val="TituloNivel2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3APA">
    <w:name w:val="TituloNivel3APA"/>
    <w:next w:val="Normal"/>
    <w:link w:val="TituloNivel3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character" w:customStyle="1" w:styleId="TituloNivel3APACar">
    <w:name w:val="TituloNivel3APA Car"/>
    <w:basedOn w:val="Fuentedeprrafopredeter"/>
    <w:link w:val="TituloNivel3APA"/>
    <w:rsid w:val="00A02BDE"/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paragraph" w:customStyle="1" w:styleId="TituloNivel2APA">
    <w:name w:val="TituloNivel2APA"/>
    <w:next w:val="Normal"/>
    <w:link w:val="TituloNivel2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APACar">
    <w:name w:val="TituloNivel2APA Car"/>
    <w:basedOn w:val="TituloNivel1APACar"/>
    <w:link w:val="TituloNivel2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styleId="Sinespaciado">
    <w:name w:val="No Spacing"/>
    <w:uiPriority w:val="1"/>
    <w:qFormat/>
    <w:rsid w:val="00A02BDE"/>
    <w:pPr>
      <w:spacing w:after="0" w:line="240" w:lineRule="auto"/>
      <w:ind w:firstLine="709"/>
    </w:pPr>
    <w:rPr>
      <w:rFonts w:ascii="Times New Roman" w:hAnsi="Times New Roman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02BD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2FB7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BD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BD5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55E0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D8306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893A2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  <w:style w:type="table" w:styleId="Tablaconcuadrculaclara">
    <w:name w:val="Grid Table Light"/>
    <w:basedOn w:val="Tablanormal"/>
    <w:uiPriority w:val="40"/>
    <w:rsid w:val="00893A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7739D9"/>
  </w:style>
  <w:style w:type="paragraph" w:styleId="TDC4">
    <w:name w:val="toc 4"/>
    <w:basedOn w:val="Normal"/>
    <w:next w:val="Normal"/>
    <w:autoRedefine/>
    <w:uiPriority w:val="39"/>
    <w:unhideWhenUsed/>
    <w:rsid w:val="00D47BA2"/>
    <w:pPr>
      <w:spacing w:after="100" w:line="278" w:lineRule="auto"/>
      <w:ind w:left="7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47BA2"/>
    <w:pPr>
      <w:spacing w:after="100" w:line="278" w:lineRule="auto"/>
      <w:ind w:left="96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47BA2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47BA2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47BA2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47BA2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Documents\Plantillas%20personalizadas%20de%20Office\normasAP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dev</b:Tag>
    <b:SourceType>InternetSite</b:SourceType>
    <b:Guid>{24C12E9F-55D1-4F02-82E4-775E85D7D504}</b:Guid>
    <b:Title>developer Mozilla</b:Title>
    <b:URL>https://developer.mozilla.org/es/docs/Web/JavaScript/Reference/Global_Objects/Math/random</b:URL>
    <b:RefOrder>1</b:RefOrder>
  </b:Source>
  <b:Source>
    <b:Tag>lis</b:Tag>
    <b:SourceType>InternetSite</b:SourceType>
    <b:Guid>{B1A39B3E-BB50-429F-A37A-77C233FA1CCF}</b:Guid>
    <b:Title>listener</b:Title>
    <b:URL>https://developer.mozilla.org/es/docs/Web/API/EventTarget/addEventListener</b:URL>
    <b:RefOrder>2</b:RefOrder>
  </b:Source>
</b:Sources>
</file>

<file path=customXml/itemProps1.xml><?xml version="1.0" encoding="utf-8"?>
<ds:datastoreItem xmlns:ds="http://schemas.openxmlformats.org/officeDocument/2006/customXml" ds:itemID="{F0D7E4F3-FBD5-45E9-B64E-4DA8A8C6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normasAPA</Template>
  <TotalTime>2811</TotalTime>
  <Pages>6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Nicolas Ruiz Colorado</cp:lastModifiedBy>
  <cp:revision>104</cp:revision>
  <cp:lastPrinted>2026-09-21T16:05:00Z</cp:lastPrinted>
  <dcterms:created xsi:type="dcterms:W3CDTF">2025-08-23T16:37:00Z</dcterms:created>
  <dcterms:modified xsi:type="dcterms:W3CDTF">2026-09-21T16:05:00Z</dcterms:modified>
</cp:coreProperties>
</file>